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0"/>
        <w:gridCol w:w="4030"/>
      </w:tblGrid>
      <w:tr w:rsidR="00A36F46" w14:paraId="3AA14481" w14:textId="77777777" w:rsidTr="000F5275">
        <w:trPr>
          <w:trHeight w:val="614"/>
        </w:trPr>
        <w:tc>
          <w:tcPr>
            <w:tcW w:w="4050" w:type="dxa"/>
          </w:tcPr>
          <w:p w14:paraId="43C8C48F" w14:textId="47494A2E" w:rsidR="00A36F46" w:rsidRDefault="00A36F46" w:rsidP="00B04C85">
            <w:pPr>
              <w:jc w:val="left"/>
              <w:rPr>
                <w:rFonts w:ascii="Verdana" w:hAnsi="Verdana" w:cs="Verdana"/>
                <w:color w:val="auto"/>
                <w:spacing w:val="0"/>
                <w:szCs w:val="20"/>
              </w:rPr>
            </w:pPr>
            <w:bookmarkStart w:id="0" w:name="_Hlk49759421"/>
          </w:p>
        </w:tc>
        <w:tc>
          <w:tcPr>
            <w:tcW w:w="4030" w:type="dxa"/>
          </w:tcPr>
          <w:p w14:paraId="08297CB1" w14:textId="4D700A23" w:rsidR="00A36F46" w:rsidRDefault="00D12403" w:rsidP="00B04C85">
            <w:pPr>
              <w:jc w:val="left"/>
              <w:rPr>
                <w:rFonts w:ascii="Verdana" w:hAnsi="Verdana" w:cs="Verdana"/>
                <w:color w:val="auto"/>
                <w:spacing w:val="0"/>
                <w:szCs w:val="20"/>
              </w:rPr>
            </w:pPr>
            <w:r>
              <w:rPr>
                <w:rFonts w:ascii="Verdana" w:hAnsi="Verdana" w:cs="Verdana"/>
                <w:color w:val="auto"/>
                <w:spacing w:val="0"/>
                <w:szCs w:val="20"/>
              </w:rPr>
              <w:t>[</w:t>
            </w:r>
            <w:r w:rsidR="001C4C2C">
              <w:rPr>
                <w:rFonts w:ascii="Verdana" w:hAnsi="Verdana" w:cs="Verdana"/>
                <w:color w:val="auto"/>
                <w:spacing w:val="0"/>
                <w:szCs w:val="20"/>
              </w:rPr>
              <w:t>Warszawa</w:t>
            </w:r>
            <w:r w:rsidR="00FA4307">
              <w:rPr>
                <w:rFonts w:ascii="Verdana" w:hAnsi="Verdana" w:cs="Verdana"/>
                <w:color w:val="auto"/>
                <w:spacing w:val="0"/>
                <w:szCs w:val="20"/>
              </w:rPr>
              <w:t>,</w:t>
            </w:r>
            <w:r w:rsidR="00A36F46" w:rsidRPr="006E5990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dn</w:t>
            </w:r>
            <w:r w:rsidR="00ED162D">
              <w:rPr>
                <w:rFonts w:ascii="Verdana" w:hAnsi="Verdana" w:cs="Verdana"/>
                <w:color w:val="auto"/>
                <w:spacing w:val="0"/>
                <w:szCs w:val="20"/>
              </w:rPr>
              <w:t>ia</w:t>
            </w:r>
            <w:r w:rsidR="00A36F46" w:rsidRPr="006E5990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</w:t>
            </w:r>
            <w:r w:rsidR="006D6BEF">
              <w:rPr>
                <w:rFonts w:ascii="Verdana" w:hAnsi="Verdana" w:cs="Verdana"/>
                <w:color w:val="auto"/>
                <w:spacing w:val="0"/>
                <w:szCs w:val="20"/>
              </w:rPr>
              <w:t>31</w:t>
            </w:r>
            <w:r w:rsidR="00A36F46" w:rsidRPr="006E5990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</w:t>
            </w:r>
            <w:r w:rsidR="006D6BEF">
              <w:rPr>
                <w:rFonts w:ascii="Verdana" w:hAnsi="Verdana" w:cs="Verdana"/>
                <w:color w:val="auto"/>
                <w:spacing w:val="0"/>
                <w:szCs w:val="20"/>
              </w:rPr>
              <w:t>sierpnia</w:t>
            </w:r>
            <w:r w:rsidR="00A36F46" w:rsidRPr="006E5990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20</w:t>
            </w:r>
            <w:r w:rsidR="000F5275">
              <w:rPr>
                <w:rFonts w:ascii="Verdana" w:hAnsi="Verdana" w:cs="Verdana"/>
                <w:color w:val="auto"/>
                <w:spacing w:val="0"/>
                <w:szCs w:val="20"/>
              </w:rPr>
              <w:t>20</w:t>
            </w:r>
            <w:r w:rsidR="00ED162D">
              <w:rPr>
                <w:rFonts w:ascii="Verdana" w:hAnsi="Verdana" w:cs="Verdana"/>
                <w:color w:val="auto"/>
                <w:spacing w:val="0"/>
                <w:szCs w:val="20"/>
              </w:rPr>
              <w:t xml:space="preserve"> r.</w:t>
            </w:r>
            <w:r>
              <w:rPr>
                <w:rFonts w:ascii="Verdana" w:hAnsi="Verdana" w:cs="Verdana"/>
                <w:color w:val="auto"/>
                <w:spacing w:val="0"/>
                <w:szCs w:val="20"/>
              </w:rPr>
              <w:t>]</w:t>
            </w:r>
          </w:p>
        </w:tc>
      </w:tr>
      <w:tr w:rsidR="00ED162D" w14:paraId="70B98920" w14:textId="77777777" w:rsidTr="000F5275">
        <w:trPr>
          <w:trHeight w:val="614"/>
        </w:trPr>
        <w:tc>
          <w:tcPr>
            <w:tcW w:w="4050" w:type="dxa"/>
          </w:tcPr>
          <w:p w14:paraId="2627E1D8" w14:textId="18CE8ECF" w:rsidR="00ED162D" w:rsidRDefault="00ED162D" w:rsidP="00B04C85">
            <w:pPr>
              <w:jc w:val="left"/>
              <w:rPr>
                <w:rFonts w:ascii="Verdana" w:hAnsi="Verdana" w:cs="Verdana"/>
                <w:color w:val="auto"/>
                <w:spacing w:val="0"/>
                <w:szCs w:val="20"/>
              </w:rPr>
            </w:pPr>
            <w:r>
              <w:rPr>
                <w:rFonts w:ascii="Verdana" w:hAnsi="Verdana" w:cs="Verdana"/>
                <w:color w:val="auto"/>
                <w:spacing w:val="0"/>
                <w:szCs w:val="20"/>
              </w:rPr>
              <w:t>[AB/XYZ</w:t>
            </w:r>
            <w:r w:rsidRPr="006E5990">
              <w:rPr>
                <w:rFonts w:ascii="Verdana" w:hAnsi="Verdana" w:cs="Verdana"/>
                <w:color w:val="auto"/>
                <w:spacing w:val="0"/>
                <w:szCs w:val="20"/>
              </w:rPr>
              <w:t>/</w:t>
            </w:r>
            <w:r>
              <w:rPr>
                <w:rFonts w:ascii="Verdana" w:hAnsi="Verdana" w:cs="Verdana"/>
                <w:color w:val="auto"/>
                <w:spacing w:val="0"/>
                <w:szCs w:val="20"/>
              </w:rPr>
              <w:t>000</w:t>
            </w:r>
            <w:r w:rsidRPr="006E5990">
              <w:rPr>
                <w:rFonts w:ascii="Verdana" w:hAnsi="Verdana" w:cs="Verdana"/>
                <w:color w:val="auto"/>
                <w:spacing w:val="0"/>
                <w:szCs w:val="20"/>
              </w:rPr>
              <w:t>/20</w:t>
            </w:r>
            <w:r>
              <w:rPr>
                <w:rFonts w:ascii="Verdana" w:hAnsi="Verdana" w:cs="Verdana"/>
                <w:color w:val="auto"/>
                <w:spacing w:val="0"/>
                <w:szCs w:val="20"/>
              </w:rPr>
              <w:t>20]</w:t>
            </w:r>
          </w:p>
        </w:tc>
        <w:tc>
          <w:tcPr>
            <w:tcW w:w="4030" w:type="dxa"/>
          </w:tcPr>
          <w:p w14:paraId="630FD05E" w14:textId="77777777" w:rsidR="00ED162D" w:rsidRDefault="00ED162D" w:rsidP="00B04C85">
            <w:pPr>
              <w:jc w:val="left"/>
              <w:rPr>
                <w:rFonts w:ascii="Verdana" w:hAnsi="Verdana" w:cs="Verdana"/>
                <w:color w:val="auto"/>
                <w:spacing w:val="0"/>
                <w:szCs w:val="20"/>
              </w:rPr>
            </w:pPr>
          </w:p>
        </w:tc>
      </w:tr>
    </w:tbl>
    <w:p w14:paraId="57CDD72A" w14:textId="3543BF2F" w:rsidR="006E5990" w:rsidRPr="006E5990" w:rsidRDefault="006D6BEF" w:rsidP="00B04C85">
      <w:pPr>
        <w:pStyle w:val="LukSzanownaPani"/>
        <w:spacing w:before="520"/>
        <w:jc w:val="left"/>
      </w:pPr>
      <w:r>
        <w:t>Pan</w:t>
      </w:r>
    </w:p>
    <w:p w14:paraId="0EC438FB" w14:textId="0D8645A3" w:rsidR="006E5990" w:rsidRPr="00D005B3" w:rsidRDefault="006D6BEF" w:rsidP="00B04C85">
      <w:pPr>
        <w:pStyle w:val="LukImiiNazwwisko"/>
        <w:jc w:val="left"/>
      </w:pPr>
      <w:r>
        <w:t>Sebastian Buczek</w:t>
      </w:r>
    </w:p>
    <w:p w14:paraId="18CABD0B" w14:textId="50027FE6" w:rsidR="006E5990" w:rsidRPr="006E5990" w:rsidRDefault="006D6BEF" w:rsidP="00B04C85">
      <w:pPr>
        <w:pStyle w:val="LucInstytut"/>
        <w:jc w:val="left"/>
      </w:pPr>
      <w:r>
        <w:t>Praktykant</w:t>
      </w:r>
    </w:p>
    <w:p w14:paraId="7FDCD77F" w14:textId="77777777" w:rsidR="00ED162D" w:rsidRDefault="00ED162D" w:rsidP="00B04C85">
      <w:pPr>
        <w:pStyle w:val="LukNagloweklistu"/>
        <w:jc w:val="left"/>
      </w:pPr>
    </w:p>
    <w:p w14:paraId="1646C60E" w14:textId="564418FF" w:rsidR="006E5990" w:rsidRPr="007F6271" w:rsidRDefault="00D12403" w:rsidP="00B04C85">
      <w:pPr>
        <w:pStyle w:val="LukNagloweklistu"/>
        <w:jc w:val="left"/>
      </w:pPr>
      <w:r w:rsidRPr="007F6271">
        <w:t>[</w:t>
      </w:r>
      <w:r w:rsidR="00354A18" w:rsidRPr="007F6271">
        <w:t>Wpisz tekst…</w:t>
      </w:r>
      <w:r w:rsidRPr="007F6271">
        <w:t>]</w:t>
      </w:r>
    </w:p>
    <w:p w14:paraId="3428D40A" w14:textId="77777777" w:rsidR="00D40690" w:rsidRPr="00526CDD" w:rsidRDefault="00D12403" w:rsidP="00B04C85">
      <w:pPr>
        <w:jc w:val="left"/>
        <w:rPr>
          <w:rFonts w:ascii="Verdana" w:hAnsi="Verdana" w:cs="Verdana"/>
          <w:color w:val="auto"/>
          <w:spacing w:val="0"/>
          <w:szCs w:val="20"/>
        </w:rPr>
      </w:pPr>
      <w:r w:rsidRPr="007F6271">
        <w:t>[</w:t>
      </w:r>
      <w:r w:rsidR="00354A18" w:rsidRPr="007F6271">
        <w:t>Wpisz tekst..</w:t>
      </w:r>
      <w:r w:rsidR="00B61F8A">
        <w:t>.</w:t>
      </w:r>
      <w:r>
        <w:t>]</w:t>
      </w:r>
    </w:p>
    <w:p w14:paraId="1D5B4C04" w14:textId="77777777" w:rsidR="00D40690" w:rsidRDefault="00D12403" w:rsidP="00B04C85">
      <w:pPr>
        <w:pStyle w:val="LucZwyrazami"/>
      </w:pPr>
      <w:bookmarkStart w:id="1" w:name="_Hlk49759594"/>
      <w:r>
        <w:t>[</w:t>
      </w:r>
      <w:r w:rsidR="00D40690">
        <w:t>Z wyrazami szacunku</w:t>
      </w:r>
      <w:r>
        <w:t>]</w:t>
      </w:r>
    </w:p>
    <w:p w14:paraId="527FFAC3" w14:textId="77777777" w:rsidR="00D40690" w:rsidRPr="00821F16" w:rsidRDefault="00D12403" w:rsidP="00B04C85">
      <w:pPr>
        <w:pStyle w:val="Bezodstpw"/>
      </w:pPr>
      <w:r>
        <w:t>[</w:t>
      </w:r>
      <w:r w:rsidR="00D40690" w:rsidRPr="00821F16">
        <w:t>dr Imię Nazwisko</w:t>
      </w:r>
      <w:r>
        <w:t>]</w:t>
      </w:r>
    </w:p>
    <w:p w14:paraId="12C3E55B" w14:textId="77777777" w:rsidR="0084396A" w:rsidRDefault="00D12403" w:rsidP="00B04C85">
      <w:pPr>
        <w:pStyle w:val="Bezodstpw"/>
      </w:pPr>
      <w:r>
        <w:t>[</w:t>
      </w:r>
      <w:r w:rsidR="00D40690" w:rsidRPr="00821F16">
        <w:t>Kierownik</w:t>
      </w:r>
      <w:r>
        <w:t>]</w:t>
      </w:r>
    </w:p>
    <w:p w14:paraId="004297B9" w14:textId="77777777" w:rsidR="00ED2582" w:rsidRDefault="00ED2582" w:rsidP="00B04C85">
      <w:pPr>
        <w:pStyle w:val="Bezodstpw"/>
      </w:pPr>
    </w:p>
    <w:p w14:paraId="633DA74F" w14:textId="4F486594" w:rsidR="00AE615C" w:rsidRDefault="00AE615C" w:rsidP="00B04C85">
      <w:pPr>
        <w:pStyle w:val="Bezodstpw"/>
      </w:pPr>
    </w:p>
    <w:p w14:paraId="276DBD7A" w14:textId="380ABB93" w:rsidR="00AE615C" w:rsidRDefault="00AE615C" w:rsidP="00B04C85">
      <w:pPr>
        <w:pStyle w:val="Bezodstpw"/>
      </w:pPr>
    </w:p>
    <w:p w14:paraId="0ECAD078" w14:textId="15AC4BCF" w:rsidR="00AE615C" w:rsidRDefault="00AE615C" w:rsidP="00B04C85">
      <w:pPr>
        <w:pStyle w:val="Bezodstpw"/>
      </w:pPr>
    </w:p>
    <w:p w14:paraId="0DE5113B" w14:textId="27D2AD6C" w:rsidR="00AE615C" w:rsidRDefault="00AE615C" w:rsidP="00B04C85">
      <w:pPr>
        <w:pStyle w:val="Bezodstpw"/>
      </w:pPr>
    </w:p>
    <w:p w14:paraId="5853C96C" w14:textId="21630F20" w:rsidR="00AE615C" w:rsidRDefault="00AE615C" w:rsidP="00B04C85">
      <w:pPr>
        <w:pStyle w:val="Bezodstpw"/>
      </w:pPr>
    </w:p>
    <w:p w14:paraId="7047FEC3" w14:textId="15056B44" w:rsidR="00AE615C" w:rsidRDefault="00AE615C" w:rsidP="00B04C85">
      <w:pPr>
        <w:pStyle w:val="Bezodstpw"/>
      </w:pPr>
    </w:p>
    <w:p w14:paraId="0BF0BCE3" w14:textId="2D8B183F" w:rsidR="00AE615C" w:rsidRDefault="00AE615C" w:rsidP="00B04C85">
      <w:pPr>
        <w:pStyle w:val="Bezodstpw"/>
      </w:pPr>
    </w:p>
    <w:p w14:paraId="4C2E032D" w14:textId="77777777" w:rsidR="00AE615C" w:rsidRDefault="00AE615C" w:rsidP="00B04C85">
      <w:pPr>
        <w:pStyle w:val="Bezodstpw"/>
      </w:pPr>
    </w:p>
    <w:bookmarkEnd w:id="0"/>
    <w:bookmarkEnd w:id="1"/>
    <w:p w14:paraId="7FB99578" w14:textId="1C3CAA78" w:rsidR="006D6BEF" w:rsidRDefault="006D6BEF" w:rsidP="00B04C85">
      <w:pPr>
        <w:pStyle w:val="Bezodstpw"/>
      </w:pPr>
    </w:p>
    <w:p w14:paraId="5E647E41" w14:textId="74C6A4A3" w:rsidR="00AE615C" w:rsidRDefault="00AE615C" w:rsidP="00B04C85">
      <w:pPr>
        <w:pStyle w:val="Bezodstpw"/>
      </w:pPr>
    </w:p>
    <w:p w14:paraId="03A6ED57" w14:textId="35EBDA47" w:rsidR="00AE615C" w:rsidRDefault="00AE615C" w:rsidP="00B04C85">
      <w:pPr>
        <w:pStyle w:val="Bezodstpw"/>
      </w:pPr>
    </w:p>
    <w:p w14:paraId="3421AE0F" w14:textId="0B1F4E3E" w:rsidR="00AE615C" w:rsidRDefault="00AE615C" w:rsidP="00B04C85">
      <w:pPr>
        <w:pStyle w:val="Bezodstpw"/>
      </w:pPr>
    </w:p>
    <w:p w14:paraId="4B095D5D" w14:textId="414FA582" w:rsidR="00AE615C" w:rsidRDefault="00AE615C" w:rsidP="00B04C85">
      <w:pPr>
        <w:pStyle w:val="Bezodstpw"/>
      </w:pPr>
    </w:p>
    <w:p w14:paraId="04D6FD3A" w14:textId="6969F535" w:rsidR="00AE615C" w:rsidRDefault="00344104" w:rsidP="00344104">
      <w:pPr>
        <w:tabs>
          <w:tab w:val="left" w:pos="7410"/>
        </w:tabs>
        <w:jc w:val="left"/>
        <w:rPr>
          <w:b/>
          <w:bCs/>
          <w:noProof/>
        </w:rPr>
      </w:pPr>
      <w:r>
        <w:rPr>
          <w:b/>
          <w:bCs/>
          <w:noProof/>
        </w:rPr>
        <w:tab/>
      </w:r>
    </w:p>
    <w:p w14:paraId="6329534B" w14:textId="72320AD8" w:rsidR="00AE615C" w:rsidRDefault="00AE615C" w:rsidP="00B04C85">
      <w:pPr>
        <w:jc w:val="left"/>
        <w:rPr>
          <w:b/>
          <w:bCs/>
          <w:noProof/>
          <w:color w:val="auto"/>
          <w:spacing w:val="0"/>
        </w:rPr>
      </w:pPr>
      <w:r>
        <w:rPr>
          <w:b/>
          <w:bCs/>
          <w:noProof/>
        </w:rPr>
        <w:lastRenderedPageBreak/>
        <w:t>Instalacja systemu UNIX na komputerze instytutu</w:t>
      </w:r>
    </w:p>
    <w:p w14:paraId="436D51F1" w14:textId="66800540" w:rsidR="00AE615C" w:rsidRPr="00D600D8" w:rsidRDefault="00AE615C" w:rsidP="00B04C85">
      <w:pPr>
        <w:pStyle w:val="Akapitzlist"/>
        <w:numPr>
          <w:ilvl w:val="0"/>
          <w:numId w:val="11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 xml:space="preserve">Pobieram plik iso Ubuntu Desktop w najnowszą wersję: </w:t>
      </w:r>
      <w:r w:rsidRPr="00D600D8">
        <w:rPr>
          <w:noProof/>
          <w:sz w:val="20"/>
          <w:szCs w:val="20"/>
        </w:rPr>
        <w:drawing>
          <wp:inline distT="0" distB="0" distL="0" distR="0" wp14:anchorId="132E2E89" wp14:editId="0C6C2B4D">
            <wp:extent cx="5183505" cy="25190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6164" w14:textId="77777777" w:rsidR="00AE615C" w:rsidRPr="00D600D8" w:rsidRDefault="00AE615C" w:rsidP="00B04C85">
      <w:pPr>
        <w:pStyle w:val="Akapitzlist"/>
        <w:numPr>
          <w:ilvl w:val="0"/>
          <w:numId w:val="11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A także PowerISOx32 link: https://www.poweriso.com/download.php</w:t>
      </w:r>
    </w:p>
    <w:p w14:paraId="54BE272C" w14:textId="77777777" w:rsidR="00AE615C" w:rsidRPr="00D600D8" w:rsidRDefault="00AE615C" w:rsidP="00B04C85">
      <w:pPr>
        <w:pStyle w:val="Akapitzlist"/>
        <w:numPr>
          <w:ilvl w:val="0"/>
          <w:numId w:val="11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 xml:space="preserve">Instaluję ubuntu z zaznaczeniem funkcji „Erase disk and install Ubuntu”. Zainstalowana wersja to 20.04. </w:t>
      </w:r>
    </w:p>
    <w:p w14:paraId="1DF1A7C4" w14:textId="77777777" w:rsidR="00AE615C" w:rsidRPr="00D600D8" w:rsidRDefault="00AE615C" w:rsidP="00B04C85">
      <w:pPr>
        <w:ind w:left="708"/>
        <w:jc w:val="left"/>
        <w:rPr>
          <w:noProof/>
          <w:szCs w:val="20"/>
        </w:rPr>
      </w:pPr>
      <w:r w:rsidRPr="00D600D8">
        <w:rPr>
          <w:noProof/>
          <w:szCs w:val="20"/>
        </w:rPr>
        <w:t>Nazwa komputera oraz użytkownika: iel-zne-serwer</w:t>
      </w:r>
    </w:p>
    <w:p w14:paraId="5ABDC971" w14:textId="77777777" w:rsidR="00AE615C" w:rsidRPr="00D600D8" w:rsidRDefault="00AE615C" w:rsidP="00B04C85">
      <w:pPr>
        <w:ind w:left="708"/>
        <w:jc w:val="left"/>
        <w:rPr>
          <w:noProof/>
          <w:szCs w:val="20"/>
        </w:rPr>
      </w:pPr>
      <w:r w:rsidRPr="00D600D8">
        <w:rPr>
          <w:noProof/>
          <w:szCs w:val="20"/>
        </w:rPr>
        <w:t>Hasło: ielnauka2020</w:t>
      </w:r>
    </w:p>
    <w:p w14:paraId="3DE5D994" w14:textId="77777777" w:rsidR="00AE615C" w:rsidRPr="00D600D8" w:rsidRDefault="00AE615C" w:rsidP="00B04C85">
      <w:pPr>
        <w:pStyle w:val="Akapitzlist"/>
        <w:numPr>
          <w:ilvl w:val="0"/>
          <w:numId w:val="11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Po zakończeniu instalacji oraz zresetowaniu komputera przechodzę do instalacji PostgreSQL oraz pgAdmin. Wykorzystuję do tego następujące komendy:</w:t>
      </w:r>
    </w:p>
    <w:p w14:paraId="35D8E153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wget --quiet -O - https://www.postgresql.org/media/keys/ACCC4CF8.asc | sudo apt-key add -</w:t>
      </w:r>
    </w:p>
    <w:p w14:paraId="5C490FD5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sudo sh -c 'echo "deb http://apt.postgresql.org/pub/repos/apt/ $(lsb_release -sc)-pgdg main" &gt; /etc/apt/sources.list.d/PostgreSQL.list'</w:t>
      </w:r>
    </w:p>
    <w:p w14:paraId="79F140AE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sudo apt update</w:t>
      </w:r>
    </w:p>
    <w:p w14:paraId="374B5F67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sudo apt-get install postgresql-11</w:t>
      </w:r>
    </w:p>
    <w:p w14:paraId="6197C690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sudo passwd postgres</w:t>
      </w:r>
    </w:p>
    <w:p w14:paraId="16A95B7B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sudo su -l postgres</w:t>
      </w:r>
    </w:p>
    <w:p w14:paraId="7A273700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 - postgres</w:t>
      </w:r>
    </w:p>
    <w:p w14:paraId="4D75F97A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psql</w:t>
      </w:r>
    </w:p>
    <w:p w14:paraId="41F0AE8A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postgres=# \password postgres</w:t>
      </w:r>
    </w:p>
    <w:p w14:paraId="4964A937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\q</w:t>
      </w:r>
    </w:p>
    <w:p w14:paraId="35BC8EF4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Exit</w:t>
      </w:r>
    </w:p>
    <w:p w14:paraId="1DC4F6AB" w14:textId="77777777" w:rsidR="00AE615C" w:rsidRPr="00D600D8" w:rsidRDefault="00AE615C" w:rsidP="00B04C85">
      <w:pPr>
        <w:ind w:left="708"/>
        <w:jc w:val="left"/>
        <w:rPr>
          <w:noProof/>
          <w:szCs w:val="20"/>
        </w:rPr>
      </w:pPr>
      <w:r w:rsidRPr="00D600D8">
        <w:rPr>
          <w:noProof/>
          <w:szCs w:val="20"/>
        </w:rPr>
        <w:t>(wszystkie hasła to: ielnauka2020)</w:t>
      </w:r>
    </w:p>
    <w:p w14:paraId="2837B14D" w14:textId="77777777" w:rsidR="00AE615C" w:rsidRPr="00D600D8" w:rsidRDefault="00AE615C" w:rsidP="00B04C85">
      <w:pPr>
        <w:pStyle w:val="Akapitzlist"/>
        <w:numPr>
          <w:ilvl w:val="0"/>
          <w:numId w:val="12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lastRenderedPageBreak/>
        <w:t>sudo apt-get install pgadmin4 pgadmin4-apache2</w:t>
      </w:r>
    </w:p>
    <w:p w14:paraId="7B998CC5" w14:textId="77777777" w:rsidR="00AE615C" w:rsidRPr="00D600D8" w:rsidRDefault="00AE615C" w:rsidP="00B04C85">
      <w:pPr>
        <w:pStyle w:val="Akapitzlist"/>
        <w:ind w:left="1068"/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(w wyskakującym oknie ustawiam hasło ielnauka2020)</w:t>
      </w:r>
    </w:p>
    <w:p w14:paraId="4CBA4B71" w14:textId="77777777" w:rsidR="00AE615C" w:rsidRPr="00D600D8" w:rsidRDefault="00AE615C" w:rsidP="00B04C85">
      <w:pPr>
        <w:pStyle w:val="Akapitzlist"/>
        <w:ind w:left="1068"/>
        <w:rPr>
          <w:noProof/>
          <w:sz w:val="20"/>
          <w:szCs w:val="20"/>
        </w:rPr>
      </w:pPr>
    </w:p>
    <w:p w14:paraId="21ECFADB" w14:textId="77777777" w:rsidR="00AE615C" w:rsidRPr="00D600D8" w:rsidRDefault="00AE615C" w:rsidP="00B04C85">
      <w:pPr>
        <w:pStyle w:val="Akapitzlist"/>
        <w:ind w:left="1068"/>
        <w:rPr>
          <w:noProof/>
          <w:sz w:val="20"/>
          <w:szCs w:val="20"/>
        </w:rPr>
      </w:pPr>
    </w:p>
    <w:p w14:paraId="1B605E01" w14:textId="77777777" w:rsidR="00AE615C" w:rsidRPr="00D600D8" w:rsidRDefault="00AE615C" w:rsidP="00B04C85">
      <w:pPr>
        <w:pStyle w:val="Akapitzlist"/>
        <w:ind w:left="1068"/>
        <w:rPr>
          <w:noProof/>
          <w:sz w:val="20"/>
          <w:szCs w:val="20"/>
        </w:rPr>
      </w:pPr>
    </w:p>
    <w:p w14:paraId="5B0319EA" w14:textId="77777777" w:rsidR="00AE615C" w:rsidRPr="00D600D8" w:rsidRDefault="00AE615C" w:rsidP="00B04C85">
      <w:pPr>
        <w:pStyle w:val="Akapitzlist"/>
        <w:numPr>
          <w:ilvl w:val="0"/>
          <w:numId w:val="11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Uruchamiam pgAdmin i tworzę strukturę bazy tak jak w przypadku systemu windows.</w:t>
      </w:r>
    </w:p>
    <w:p w14:paraId="2105FFC6" w14:textId="77777777" w:rsidR="00AE615C" w:rsidRPr="00D600D8" w:rsidRDefault="00AE615C" w:rsidP="00B04C85">
      <w:pPr>
        <w:pStyle w:val="Akapitzlist"/>
        <w:numPr>
          <w:ilvl w:val="0"/>
          <w:numId w:val="11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Zgrywam dane starej bazy z komputera który dotychczas pełnił rolę serwera na zewnętrzny nośnik.</w:t>
      </w:r>
    </w:p>
    <w:p w14:paraId="7E3219A1" w14:textId="77777777" w:rsidR="00AE615C" w:rsidRPr="00D600D8" w:rsidRDefault="00AE615C" w:rsidP="00B04C85">
      <w:pPr>
        <w:pStyle w:val="Akapitzlist"/>
        <w:numPr>
          <w:ilvl w:val="0"/>
          <w:numId w:val="11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 xml:space="preserve">Aby dodać adresy mogące łączyć się z bazą wyszukuję pliku pg_hba.conf – początkowo znaleznienie go było problematyczne. Oto rozwiązanie: </w:t>
      </w:r>
    </w:p>
    <w:p w14:paraId="66AAD017" w14:textId="77777777" w:rsidR="002238E9" w:rsidRDefault="00AE615C" w:rsidP="00B04C85">
      <w:pPr>
        <w:pStyle w:val="Akapitzlist"/>
        <w:numPr>
          <w:ilvl w:val="0"/>
          <w:numId w:val="13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cd /etc/postgresql/1</w:t>
      </w:r>
      <w:r w:rsidR="002238E9">
        <w:rPr>
          <w:noProof/>
          <w:sz w:val="20"/>
          <w:szCs w:val="20"/>
        </w:rPr>
        <w:t>1</w:t>
      </w:r>
      <w:r w:rsidRPr="00D600D8">
        <w:rPr>
          <w:noProof/>
          <w:sz w:val="20"/>
          <w:szCs w:val="20"/>
        </w:rPr>
        <w:t>/main</w:t>
      </w:r>
      <w:r w:rsidR="002238E9">
        <w:rPr>
          <w:noProof/>
          <w:sz w:val="20"/>
          <w:szCs w:val="20"/>
        </w:rPr>
        <w:t xml:space="preserve">   </w:t>
      </w:r>
    </w:p>
    <w:p w14:paraId="630E395C" w14:textId="4D9EF85C" w:rsidR="00AE615C" w:rsidRPr="00D600D8" w:rsidRDefault="002238E9" w:rsidP="002238E9">
      <w:pPr>
        <w:pStyle w:val="Akapitzlist"/>
        <w:ind w:left="1080"/>
        <w:rPr>
          <w:noProof/>
          <w:sz w:val="20"/>
          <w:szCs w:val="20"/>
        </w:rPr>
      </w:pPr>
      <w:r>
        <w:rPr>
          <w:noProof/>
          <w:sz w:val="20"/>
          <w:szCs w:val="20"/>
        </w:rPr>
        <w:t>(zamiast 11 może pojawic sie inna wersja)</w:t>
      </w:r>
    </w:p>
    <w:p w14:paraId="33BB72A3" w14:textId="77777777" w:rsidR="00AE615C" w:rsidRPr="00D600D8" w:rsidRDefault="00AE615C" w:rsidP="00B04C85">
      <w:pPr>
        <w:pStyle w:val="Akapitzlist"/>
        <w:numPr>
          <w:ilvl w:val="0"/>
          <w:numId w:val="13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sudo gedit pg_hba.conf</w:t>
      </w:r>
    </w:p>
    <w:p w14:paraId="3929A67D" w14:textId="6E49EAF1" w:rsidR="00AE615C" w:rsidRPr="00D600D8" w:rsidRDefault="00AE615C" w:rsidP="00B04C85">
      <w:pPr>
        <w:ind w:left="708"/>
        <w:jc w:val="left"/>
        <w:rPr>
          <w:noProof/>
          <w:szCs w:val="20"/>
        </w:rPr>
      </w:pPr>
      <w:r w:rsidRPr="00D600D8">
        <w:rPr>
          <w:noProof/>
          <w:szCs w:val="20"/>
        </w:rPr>
        <w:t xml:space="preserve">Może zdarzyć się tak, że nie będziemy mieli uprawnień do wykonania wyzej wykonanych poleceń. Należy wtedy posłużyć się kontem postgres jako użytkownik bazy (w terminalu wpisać - </w:t>
      </w:r>
      <w:r w:rsidRPr="00D600D8">
        <w:rPr>
          <w:noProof/>
          <w:szCs w:val="20"/>
        </w:rPr>
        <w:tab/>
        <w:t>su – postgres</w:t>
      </w:r>
      <w:r w:rsidR="00A85216">
        <w:rPr>
          <w:noProof/>
          <w:szCs w:val="20"/>
        </w:rPr>
        <w:t>)</w:t>
      </w:r>
      <w:r w:rsidRPr="00D600D8">
        <w:rPr>
          <w:noProof/>
          <w:szCs w:val="20"/>
        </w:rPr>
        <w:t xml:space="preserve">              i następnie spróbować przejść do folderu main.</w:t>
      </w:r>
    </w:p>
    <w:p w14:paraId="0DE4E9FF" w14:textId="1F25D3AF" w:rsidR="00AE615C" w:rsidRPr="00D600D8" w:rsidRDefault="00AE615C" w:rsidP="00B04C85">
      <w:pPr>
        <w:pStyle w:val="Akapitzlist"/>
        <w:numPr>
          <w:ilvl w:val="0"/>
          <w:numId w:val="11"/>
        </w:numPr>
        <w:rPr>
          <w:b/>
          <w:bCs/>
          <w:noProof/>
          <w:sz w:val="20"/>
          <w:szCs w:val="20"/>
        </w:rPr>
      </w:pPr>
      <w:r w:rsidRPr="00D600D8">
        <w:rPr>
          <w:b/>
          <w:bCs/>
          <w:noProof/>
          <w:sz w:val="20"/>
          <w:szCs w:val="20"/>
        </w:rPr>
        <w:t>W pliku postgresql.conf zmieniam atrybut listen address na ‘*’ co umożliwia łączenie się do bazy po sieci lan.</w:t>
      </w:r>
      <w:r w:rsidR="00CC4035">
        <w:rPr>
          <w:b/>
          <w:bCs/>
          <w:noProof/>
          <w:sz w:val="20"/>
          <w:szCs w:val="20"/>
        </w:rPr>
        <w:t xml:space="preserve"> Należy zwrócić uwagę, czy linia nie jest zakomentowana ( znak # na początku linii)</w:t>
      </w:r>
    </w:p>
    <w:p w14:paraId="21F19449" w14:textId="77777777" w:rsidR="00AE615C" w:rsidRPr="00D600D8" w:rsidRDefault="00AE615C" w:rsidP="00B04C85">
      <w:pPr>
        <w:ind w:left="708"/>
        <w:jc w:val="left"/>
        <w:rPr>
          <w:noProof/>
          <w:szCs w:val="20"/>
        </w:rPr>
      </w:pPr>
    </w:p>
    <w:p w14:paraId="4BD27448" w14:textId="77777777" w:rsidR="00AE615C" w:rsidRPr="00D600D8" w:rsidRDefault="00AE615C" w:rsidP="00B04C85">
      <w:pPr>
        <w:ind w:left="360"/>
        <w:jc w:val="left"/>
        <w:rPr>
          <w:noProof/>
          <w:szCs w:val="20"/>
        </w:rPr>
      </w:pPr>
      <w:r w:rsidRPr="00D600D8">
        <w:rPr>
          <w:noProof/>
          <w:szCs w:val="20"/>
        </w:rPr>
        <w:t>---------------------------------------------------------------------------------------------------------------------------------</w:t>
      </w:r>
    </w:p>
    <w:p w14:paraId="63C3DE19" w14:textId="77777777" w:rsidR="00AE615C" w:rsidRPr="00D600D8" w:rsidRDefault="00AE615C" w:rsidP="00B04C85">
      <w:pPr>
        <w:ind w:left="360"/>
        <w:jc w:val="left"/>
        <w:rPr>
          <w:b/>
          <w:bCs/>
          <w:noProof/>
          <w:szCs w:val="20"/>
        </w:rPr>
      </w:pPr>
      <w:r w:rsidRPr="00D600D8">
        <w:rPr>
          <w:b/>
          <w:bCs/>
          <w:noProof/>
          <w:szCs w:val="20"/>
        </w:rPr>
        <w:t>Połączenie SSH z komputerem serwerowym</w:t>
      </w:r>
    </w:p>
    <w:p w14:paraId="6C2C4D28" w14:textId="77777777" w:rsidR="00AE615C" w:rsidRPr="00D600D8" w:rsidRDefault="00AE615C" w:rsidP="00B04C85">
      <w:pPr>
        <w:ind w:left="360"/>
        <w:jc w:val="left"/>
        <w:rPr>
          <w:noProof/>
          <w:szCs w:val="20"/>
        </w:rPr>
      </w:pPr>
      <w:r w:rsidRPr="00D600D8">
        <w:rPr>
          <w:noProof/>
          <w:szCs w:val="20"/>
        </w:rPr>
        <w:t>Chcę umożliwić zarządzanie komputerem serwerowym za pomocą innego komputera. Chcę do tego wykorzystać połączenie SSH. W przyszłości możliwe że wykorzystam również program TeamViewer do zdalnej kontroli komputera.</w:t>
      </w:r>
    </w:p>
    <w:p w14:paraId="7A98DCD5" w14:textId="77777777" w:rsidR="00AE615C" w:rsidRPr="00D600D8" w:rsidRDefault="00AE615C" w:rsidP="00B04C85">
      <w:pPr>
        <w:pStyle w:val="Akapitzlist"/>
        <w:numPr>
          <w:ilvl w:val="0"/>
          <w:numId w:val="14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Instalacja SSH</w:t>
      </w:r>
    </w:p>
    <w:p w14:paraId="555CC765" w14:textId="77777777" w:rsidR="00AE615C" w:rsidRPr="00D600D8" w:rsidRDefault="00AE615C" w:rsidP="00B04C85">
      <w:pPr>
        <w:pStyle w:val="Akapitzlist"/>
        <w:numPr>
          <w:ilvl w:val="0"/>
          <w:numId w:val="15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Sudo apt install ssh</w:t>
      </w:r>
    </w:p>
    <w:p w14:paraId="635A5CCF" w14:textId="079A40F0" w:rsidR="00AE615C" w:rsidRPr="00D600D8" w:rsidRDefault="00AE615C" w:rsidP="00B04C85">
      <w:pPr>
        <w:pStyle w:val="Akapitzlist"/>
        <w:numPr>
          <w:ilvl w:val="0"/>
          <w:numId w:val="15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Sudo systemctl ena</w:t>
      </w:r>
      <w:r w:rsidR="00CA71DC">
        <w:rPr>
          <w:noProof/>
          <w:sz w:val="20"/>
          <w:szCs w:val="20"/>
        </w:rPr>
        <w:t>bl</w:t>
      </w:r>
      <w:r w:rsidRPr="00D600D8">
        <w:rPr>
          <w:noProof/>
          <w:sz w:val="20"/>
          <w:szCs w:val="20"/>
        </w:rPr>
        <w:t>e --now ssh</w:t>
      </w:r>
    </w:p>
    <w:p w14:paraId="1CA7595A" w14:textId="2CC5EA63" w:rsidR="00AE615C" w:rsidRPr="00D600D8" w:rsidRDefault="00AE615C" w:rsidP="00B04C85">
      <w:pPr>
        <w:pStyle w:val="Akapitzlist"/>
        <w:numPr>
          <w:ilvl w:val="0"/>
          <w:numId w:val="15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Sudo systemctl status ssh</w:t>
      </w:r>
    </w:p>
    <w:p w14:paraId="3FBDA165" w14:textId="77777777" w:rsidR="00AE615C" w:rsidRPr="00D600D8" w:rsidRDefault="00AE615C" w:rsidP="00B04C85">
      <w:pPr>
        <w:jc w:val="left"/>
        <w:rPr>
          <w:noProof/>
          <w:szCs w:val="20"/>
        </w:rPr>
      </w:pPr>
    </w:p>
    <w:p w14:paraId="5B1B979A" w14:textId="77777777" w:rsidR="00AE615C" w:rsidRPr="00D600D8" w:rsidRDefault="00AE615C" w:rsidP="00B04C85">
      <w:pPr>
        <w:pStyle w:val="Akapitzlist"/>
        <w:numPr>
          <w:ilvl w:val="0"/>
          <w:numId w:val="14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Pobieram program Putty</w:t>
      </w:r>
    </w:p>
    <w:p w14:paraId="4C93DAD7" w14:textId="77777777" w:rsidR="00AE615C" w:rsidRPr="00D600D8" w:rsidRDefault="0009548F" w:rsidP="00B04C85">
      <w:pPr>
        <w:pStyle w:val="Akapitzlist"/>
        <w:numPr>
          <w:ilvl w:val="0"/>
          <w:numId w:val="16"/>
        </w:numPr>
        <w:rPr>
          <w:noProof/>
          <w:sz w:val="20"/>
          <w:szCs w:val="20"/>
        </w:rPr>
      </w:pPr>
      <w:hyperlink r:id="rId9" w:history="1">
        <w:r w:rsidR="00AE615C" w:rsidRPr="00D600D8">
          <w:rPr>
            <w:rStyle w:val="Hipercze"/>
            <w:noProof/>
            <w:sz w:val="20"/>
            <w:szCs w:val="20"/>
          </w:rPr>
          <w:t>https://www.chiark.greenend.org.uk/~sgtatham/putty/latest.html</w:t>
        </w:r>
      </w:hyperlink>
    </w:p>
    <w:p w14:paraId="5F3F5986" w14:textId="71EF9817" w:rsidR="00AE615C" w:rsidRPr="00D600D8" w:rsidRDefault="00AE615C" w:rsidP="00B04C85">
      <w:pPr>
        <w:pStyle w:val="Akapitzlist"/>
        <w:numPr>
          <w:ilvl w:val="0"/>
          <w:numId w:val="16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lastRenderedPageBreak/>
        <w:t xml:space="preserve"> </w:t>
      </w:r>
      <w:r w:rsidRPr="00D600D8">
        <w:rPr>
          <w:noProof/>
          <w:sz w:val="20"/>
          <w:szCs w:val="20"/>
        </w:rPr>
        <w:drawing>
          <wp:inline distT="0" distB="0" distL="0" distR="0" wp14:anchorId="6DBBF284" wp14:editId="5412D7DA">
            <wp:extent cx="5183505" cy="23133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4758" w14:textId="77777777" w:rsidR="00AE615C" w:rsidRPr="00D600D8" w:rsidRDefault="00AE615C" w:rsidP="00B04C85">
      <w:pPr>
        <w:pStyle w:val="Akapitzlist"/>
        <w:numPr>
          <w:ilvl w:val="0"/>
          <w:numId w:val="16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Instaluję z domyślnymi ustawieniami</w:t>
      </w:r>
    </w:p>
    <w:p w14:paraId="4E6FB064" w14:textId="77777777" w:rsidR="00AE615C" w:rsidRPr="00D600D8" w:rsidRDefault="00AE615C" w:rsidP="00B04C85">
      <w:pPr>
        <w:jc w:val="left"/>
        <w:rPr>
          <w:noProof/>
          <w:szCs w:val="20"/>
        </w:rPr>
      </w:pPr>
    </w:p>
    <w:p w14:paraId="2DCED9BA" w14:textId="56970D07" w:rsidR="00AE615C" w:rsidRPr="00D600D8" w:rsidRDefault="00AE615C" w:rsidP="00B04C85">
      <w:pPr>
        <w:pStyle w:val="Akapitzlist"/>
        <w:numPr>
          <w:ilvl w:val="0"/>
          <w:numId w:val="14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Wpisuję adres serwera i ustawiam parametry jak poniżej:</w:t>
      </w:r>
      <w:r w:rsidRPr="00D600D8">
        <w:rPr>
          <w:noProof/>
          <w:sz w:val="20"/>
          <w:szCs w:val="20"/>
        </w:rPr>
        <w:drawing>
          <wp:inline distT="0" distB="0" distL="0" distR="0" wp14:anchorId="5E53AD5C" wp14:editId="470798A7">
            <wp:extent cx="4044759" cy="3962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437" cy="397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6F89" w14:textId="63A8FE45" w:rsidR="00AE615C" w:rsidRPr="00D600D8" w:rsidRDefault="00AE615C" w:rsidP="00B04C85">
      <w:pPr>
        <w:pStyle w:val="Akapitzlist"/>
        <w:numPr>
          <w:ilvl w:val="0"/>
          <w:numId w:val="14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Jako login wpisuję</w:t>
      </w:r>
      <w:r w:rsidRPr="00D600D8">
        <w:rPr>
          <w:b/>
          <w:bCs/>
          <w:noProof/>
          <w:sz w:val="20"/>
          <w:szCs w:val="20"/>
        </w:rPr>
        <w:t>:</w:t>
      </w:r>
      <w:r w:rsidRPr="00D600D8">
        <w:rPr>
          <w:noProof/>
          <w:sz w:val="20"/>
          <w:szCs w:val="20"/>
        </w:rPr>
        <w:t xml:space="preserve"> </w:t>
      </w:r>
      <w:r w:rsidR="00CA71DC">
        <w:rPr>
          <w:b/>
          <w:bCs/>
          <w:noProof/>
          <w:sz w:val="20"/>
          <w:szCs w:val="20"/>
        </w:rPr>
        <w:t>iel-zne-serwer</w:t>
      </w:r>
    </w:p>
    <w:p w14:paraId="145AD91A" w14:textId="77777777" w:rsidR="00AE615C" w:rsidRPr="00D600D8" w:rsidRDefault="00AE615C" w:rsidP="00B04C85">
      <w:pPr>
        <w:pStyle w:val="Akapitzlist"/>
        <w:numPr>
          <w:ilvl w:val="0"/>
          <w:numId w:val="14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Jako hasło: ielnauka2020</w:t>
      </w:r>
    </w:p>
    <w:p w14:paraId="7C477782" w14:textId="798B1B65" w:rsidR="00AE615C" w:rsidRPr="00D600D8" w:rsidRDefault="00AE615C" w:rsidP="00B04C85">
      <w:pPr>
        <w:pStyle w:val="Akapitzlist"/>
        <w:numPr>
          <w:ilvl w:val="0"/>
          <w:numId w:val="14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lastRenderedPageBreak/>
        <w:t xml:space="preserve"> </w:t>
      </w:r>
      <w:r w:rsidR="00FC63EF">
        <w:rPr>
          <w:noProof/>
          <w:sz w:val="20"/>
          <w:szCs w:val="20"/>
        </w:rPr>
        <w:t>Jest to terminal taki jak ten którego używamy podczas pracy na systemie linux, obsługuje wszystkie jego komendy.</w:t>
      </w:r>
      <w:r w:rsidRPr="00D600D8">
        <w:rPr>
          <w:noProof/>
          <w:sz w:val="20"/>
          <w:szCs w:val="20"/>
        </w:rPr>
        <w:drawing>
          <wp:inline distT="0" distB="0" distL="0" distR="0" wp14:anchorId="4B2E828E" wp14:editId="35AB16F9">
            <wp:extent cx="4830740" cy="3295650"/>
            <wp:effectExtent l="0" t="0" r="825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86" cy="33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B7DA" w14:textId="77777777" w:rsidR="00AE615C" w:rsidRPr="00D600D8" w:rsidRDefault="00AE615C" w:rsidP="00B04C85">
      <w:pPr>
        <w:ind w:left="360"/>
        <w:jc w:val="left"/>
        <w:rPr>
          <w:noProof/>
          <w:szCs w:val="20"/>
        </w:rPr>
      </w:pPr>
      <w:r w:rsidRPr="00D600D8">
        <w:rPr>
          <w:noProof/>
          <w:szCs w:val="20"/>
        </w:rPr>
        <w:t>---------------------------------------------------------------------------------------------------------------------------------</w:t>
      </w:r>
    </w:p>
    <w:p w14:paraId="685A0953" w14:textId="77777777" w:rsidR="00AE615C" w:rsidRPr="00D600D8" w:rsidRDefault="00AE615C" w:rsidP="00B04C85">
      <w:pPr>
        <w:ind w:left="360"/>
        <w:jc w:val="left"/>
        <w:rPr>
          <w:b/>
          <w:bCs/>
          <w:noProof/>
          <w:szCs w:val="20"/>
        </w:rPr>
      </w:pPr>
      <w:r w:rsidRPr="00D600D8">
        <w:rPr>
          <w:b/>
          <w:bCs/>
          <w:noProof/>
          <w:szCs w:val="20"/>
        </w:rPr>
        <w:t>Zdalne sterowanie serwerem</w:t>
      </w:r>
    </w:p>
    <w:p w14:paraId="61249AE7" w14:textId="77777777" w:rsidR="00AE615C" w:rsidRPr="00D600D8" w:rsidRDefault="00AE615C" w:rsidP="00B04C85">
      <w:pPr>
        <w:pStyle w:val="Akapitzlist"/>
        <w:numPr>
          <w:ilvl w:val="0"/>
          <w:numId w:val="17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Instaluję program TeamViewer na ubuntu poprzez pobranie pliku .deb z oficjalnej strony</w:t>
      </w:r>
    </w:p>
    <w:p w14:paraId="54578362" w14:textId="0C1951F6" w:rsidR="00AE615C" w:rsidRPr="00D600D8" w:rsidRDefault="00AE615C" w:rsidP="00B04C85">
      <w:pPr>
        <w:pStyle w:val="Akapitzlist"/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 xml:space="preserve"> link: </w:t>
      </w:r>
      <w:hyperlink r:id="rId13" w:history="1">
        <w:r w:rsidRPr="00D600D8">
          <w:rPr>
            <w:rStyle w:val="Hipercze"/>
            <w:noProof/>
            <w:sz w:val="20"/>
            <w:szCs w:val="20"/>
          </w:rPr>
          <w:t>https://www.teamviewer.com/pl/do-pobrania/linux/</w:t>
        </w:r>
        <w:r w:rsidRPr="00D600D8">
          <w:rPr>
            <w:noProof/>
            <w:color w:val="0000FF"/>
            <w:sz w:val="20"/>
            <w:szCs w:val="20"/>
          </w:rPr>
          <w:drawing>
            <wp:inline distT="0" distB="0" distL="0" distR="0" wp14:anchorId="52535D26" wp14:editId="66F625E9">
              <wp:extent cx="5183505" cy="2312670"/>
              <wp:effectExtent l="0" t="0" r="0" b="0"/>
              <wp:docPr id="1" name="Obraz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Obraz 203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83505" cy="2312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3C581CEB" w14:textId="77777777" w:rsidR="00AE615C" w:rsidRPr="00D600D8" w:rsidRDefault="00AE615C" w:rsidP="00B04C85">
      <w:pPr>
        <w:pStyle w:val="Akapitzlist"/>
        <w:rPr>
          <w:noProof/>
          <w:sz w:val="20"/>
          <w:szCs w:val="20"/>
        </w:rPr>
      </w:pPr>
    </w:p>
    <w:p w14:paraId="1B5A46CE" w14:textId="77777777" w:rsidR="00AE615C" w:rsidRPr="00D600D8" w:rsidRDefault="00AE615C" w:rsidP="00B04C85">
      <w:pPr>
        <w:pStyle w:val="Akapitzlist"/>
        <w:numPr>
          <w:ilvl w:val="0"/>
          <w:numId w:val="17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lastRenderedPageBreak/>
        <w:t>Instaluję poprzez dwuklik na pobrany plik i dalej domyślnie zgodnie sugestiami instalatora.</w:t>
      </w:r>
    </w:p>
    <w:p w14:paraId="6E8561C0" w14:textId="5DE80E2C" w:rsidR="005115DE" w:rsidRDefault="00AE615C" w:rsidP="00B04C85">
      <w:pPr>
        <w:pStyle w:val="Akapitzlist"/>
        <w:numPr>
          <w:ilvl w:val="0"/>
          <w:numId w:val="17"/>
        </w:numPr>
        <w:rPr>
          <w:noProof/>
          <w:sz w:val="20"/>
          <w:szCs w:val="20"/>
        </w:rPr>
      </w:pPr>
      <w:r w:rsidRPr="00D600D8">
        <w:rPr>
          <w:noProof/>
          <w:sz w:val="20"/>
          <w:szCs w:val="20"/>
        </w:rPr>
        <w:t>Po uruchomieniu</w:t>
      </w:r>
      <w:r w:rsidR="00D600D8">
        <w:rPr>
          <w:noProof/>
          <w:sz w:val="20"/>
          <w:szCs w:val="20"/>
        </w:rPr>
        <w:t xml:space="preserve"> </w:t>
      </w:r>
      <w:r w:rsidRPr="00D600D8">
        <w:rPr>
          <w:noProof/>
          <w:sz w:val="20"/>
          <w:szCs w:val="20"/>
        </w:rPr>
        <w:t>programu</w:t>
      </w:r>
      <w:r w:rsidR="00D600D8">
        <w:rPr>
          <w:noProof/>
          <w:sz w:val="20"/>
          <w:szCs w:val="20"/>
        </w:rPr>
        <w:t xml:space="preserve"> (na Ubuntu)</w:t>
      </w:r>
      <w:r w:rsidRPr="00D600D8">
        <w:rPr>
          <w:noProof/>
          <w:sz w:val="20"/>
          <w:szCs w:val="20"/>
        </w:rPr>
        <w:t xml:space="preserve"> widzimy </w:t>
      </w:r>
      <w:r w:rsidR="00D600D8">
        <w:rPr>
          <w:noProof/>
          <w:sz w:val="20"/>
          <w:szCs w:val="20"/>
        </w:rPr>
        <w:t>okno</w:t>
      </w:r>
      <w:r w:rsidR="005115DE">
        <w:rPr>
          <w:noProof/>
          <w:sz w:val="20"/>
          <w:szCs w:val="20"/>
        </w:rPr>
        <w:t xml:space="preserve"> pokazujące </w:t>
      </w:r>
      <w:r w:rsidR="00602357">
        <w:rPr>
          <w:noProof/>
          <w:sz w:val="20"/>
          <w:szCs w:val="20"/>
        </w:rPr>
        <w:t>ID</w:t>
      </w:r>
      <w:r w:rsidR="005115DE">
        <w:rPr>
          <w:noProof/>
          <w:sz w:val="20"/>
          <w:szCs w:val="20"/>
        </w:rPr>
        <w:t xml:space="preserve"> logowania wraz z hasłem. </w:t>
      </w:r>
    </w:p>
    <w:p w14:paraId="4C9455B3" w14:textId="77777777" w:rsidR="005115DE" w:rsidRDefault="005115DE" w:rsidP="00B04C85">
      <w:pPr>
        <w:pStyle w:val="Akapitzlist"/>
        <w:numPr>
          <w:ilvl w:val="0"/>
          <w:numId w:val="17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Wpisujemy powyższe dane na komputerze klienta </w:t>
      </w:r>
      <w:r w:rsidRPr="005115DE">
        <w:rPr>
          <w:noProof/>
          <w:sz w:val="20"/>
          <w:szCs w:val="20"/>
        </w:rPr>
        <w:drawing>
          <wp:inline distT="0" distB="0" distL="0" distR="0" wp14:anchorId="35907AD3" wp14:editId="02C4B345">
            <wp:extent cx="3467584" cy="3105583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ADA5" w14:textId="623C0485" w:rsidR="00A90ADC" w:rsidRDefault="005115DE" w:rsidP="00B04C85">
      <w:pPr>
        <w:pStyle w:val="Akapitzlist"/>
        <w:numPr>
          <w:ilvl w:val="0"/>
          <w:numId w:val="17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t>Po wyłączeniu komputera z Ubuntu kod ulegnie zmianie. Można temu zapobiec poprzez utworzenie konta w TeamViewer oraz kupno wersji premium.</w:t>
      </w:r>
      <w:r w:rsidR="00AA1643">
        <w:rPr>
          <w:noProof/>
          <w:sz w:val="20"/>
          <w:szCs w:val="20"/>
        </w:rPr>
        <w:t xml:space="preserve"> W dalszej części raportu zaprezentowałem alternatywny sposób uzyskania ID do połączenia z komputerem.</w:t>
      </w:r>
    </w:p>
    <w:p w14:paraId="286B1E23" w14:textId="306FE4DB" w:rsidR="00414FDB" w:rsidRDefault="00D600D8" w:rsidP="00B04C85">
      <w:pPr>
        <w:jc w:val="left"/>
        <w:rPr>
          <w:noProof/>
          <w:szCs w:val="20"/>
        </w:rPr>
      </w:pPr>
      <w:r w:rsidRPr="00A90ADC">
        <w:rPr>
          <w:noProof/>
          <w:szCs w:val="20"/>
        </w:rPr>
        <w:t xml:space="preserve"> </w:t>
      </w:r>
      <w:r w:rsidR="00414FDB">
        <w:rPr>
          <w:noProof/>
          <w:szCs w:val="20"/>
        </w:rPr>
        <w:t>-------------------------------------------------------------------------------</w:t>
      </w:r>
    </w:p>
    <w:p w14:paraId="5306AED3" w14:textId="14D2EBCF" w:rsidR="00414FDB" w:rsidRDefault="00414FDB" w:rsidP="00B04C85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Instalacja Pythona</w:t>
      </w:r>
    </w:p>
    <w:p w14:paraId="1208C84D" w14:textId="51AC3A41" w:rsidR="00414FDB" w:rsidRPr="00414FDB" w:rsidRDefault="00414FDB" w:rsidP="00B04C85">
      <w:pPr>
        <w:jc w:val="left"/>
        <w:rPr>
          <w:b/>
          <w:bCs/>
          <w:noProof/>
          <w:szCs w:val="20"/>
        </w:rPr>
      </w:pPr>
      <w:r w:rsidRPr="00414FDB">
        <w:rPr>
          <w:noProof/>
          <w:szCs w:val="20"/>
        </w:rPr>
        <w:t>1.</w:t>
      </w:r>
      <w:r>
        <w:rPr>
          <w:noProof/>
          <w:szCs w:val="20"/>
        </w:rPr>
        <w:t xml:space="preserve"> </w:t>
      </w:r>
      <w:r w:rsidRPr="00414FDB">
        <w:rPr>
          <w:noProof/>
          <w:szCs w:val="20"/>
        </w:rPr>
        <w:t>Aktualizacja pythona do najnowszej wersji</w:t>
      </w:r>
      <w:r>
        <w:rPr>
          <w:noProof/>
          <w:szCs w:val="20"/>
        </w:rPr>
        <w:t>:</w:t>
      </w:r>
    </w:p>
    <w:p w14:paraId="10D93A60" w14:textId="5D465EDC" w:rsidR="00414FDB" w:rsidRPr="00B04C85" w:rsidRDefault="00414FDB" w:rsidP="00B04C85">
      <w:pPr>
        <w:jc w:val="left"/>
        <w:rPr>
          <w:rFonts w:cs="Courier New"/>
          <w:color w:val="292929"/>
          <w:spacing w:val="-5"/>
          <w:shd w:val="clear" w:color="auto" w:fill="F2F2F2"/>
        </w:rPr>
      </w:pPr>
      <w:r w:rsidRPr="00B04C85">
        <w:rPr>
          <w:noProof/>
          <w:szCs w:val="20"/>
        </w:rPr>
        <w:t>-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sudo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add-apt-repository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ppa:deadsnakes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>/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ppa</w:t>
      </w:r>
      <w:proofErr w:type="spellEnd"/>
    </w:p>
    <w:p w14:paraId="6FB20459" w14:textId="00EF3BB6" w:rsidR="00414FDB" w:rsidRPr="00B04C85" w:rsidRDefault="00414FDB" w:rsidP="00B04C85">
      <w:pPr>
        <w:jc w:val="left"/>
        <w:rPr>
          <w:rFonts w:cs="Courier New"/>
          <w:color w:val="292929"/>
          <w:spacing w:val="-5"/>
          <w:shd w:val="clear" w:color="auto" w:fill="F2F2F2"/>
        </w:rPr>
      </w:pPr>
      <w:r w:rsidRPr="00B04C85">
        <w:rPr>
          <w:rFonts w:cs="Courier New"/>
          <w:color w:val="292929"/>
          <w:spacing w:val="-5"/>
          <w:shd w:val="clear" w:color="auto" w:fill="F2F2F2"/>
        </w:rPr>
        <w:t>-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sudo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apt-get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update</w:t>
      </w:r>
    </w:p>
    <w:p w14:paraId="74D26B70" w14:textId="3FD1CD90" w:rsidR="00414FDB" w:rsidRPr="00B04C85" w:rsidRDefault="00414FDB" w:rsidP="00B04C85">
      <w:pPr>
        <w:jc w:val="left"/>
        <w:rPr>
          <w:rFonts w:cs="Courier New"/>
          <w:color w:val="292929"/>
          <w:spacing w:val="-5"/>
          <w:shd w:val="clear" w:color="auto" w:fill="F2F2F2"/>
        </w:rPr>
      </w:pPr>
      <w:r w:rsidRPr="00B04C85">
        <w:rPr>
          <w:rFonts w:cs="Courier New"/>
          <w:color w:val="292929"/>
          <w:spacing w:val="-5"/>
          <w:shd w:val="clear" w:color="auto" w:fill="F2F2F2"/>
        </w:rPr>
        <w:t>-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sudo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apt-get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install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python3.7</w:t>
      </w:r>
    </w:p>
    <w:p w14:paraId="5A47131F" w14:textId="5E8991C8" w:rsidR="00414FDB" w:rsidRDefault="00414FDB" w:rsidP="00B04C85">
      <w:pPr>
        <w:jc w:val="left"/>
        <w:rPr>
          <w:rFonts w:cs="Courier New"/>
          <w:color w:val="292929"/>
          <w:spacing w:val="-5"/>
          <w:shd w:val="clear" w:color="auto" w:fill="F2F2F2"/>
        </w:rPr>
      </w:pPr>
      <w:r w:rsidRPr="00B04C85">
        <w:rPr>
          <w:rFonts w:cs="Courier New"/>
          <w:color w:val="292929"/>
          <w:spacing w:val="-5"/>
          <w:shd w:val="clear" w:color="auto" w:fill="F2F2F2"/>
        </w:rPr>
        <w:t>-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sudo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apt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B04C85">
        <w:rPr>
          <w:rFonts w:cs="Courier New"/>
          <w:color w:val="292929"/>
          <w:spacing w:val="-5"/>
          <w:shd w:val="clear" w:color="auto" w:fill="F2F2F2"/>
        </w:rPr>
        <w:t>install</w:t>
      </w:r>
      <w:proofErr w:type="spellEnd"/>
      <w:r w:rsidRPr="00B04C85">
        <w:rPr>
          <w:rFonts w:cs="Courier New"/>
          <w:color w:val="292929"/>
          <w:spacing w:val="-5"/>
          <w:shd w:val="clear" w:color="auto" w:fill="F2F2F2"/>
        </w:rPr>
        <w:t xml:space="preserve"> python3-pip</w:t>
      </w:r>
    </w:p>
    <w:p w14:paraId="5EAA8BC8" w14:textId="67CF9B49" w:rsidR="00B14DEB" w:rsidRPr="00B04C85" w:rsidRDefault="00B14DEB" w:rsidP="00B04C85">
      <w:pPr>
        <w:jc w:val="left"/>
        <w:rPr>
          <w:rFonts w:cs="Courier New"/>
          <w:color w:val="292929"/>
          <w:spacing w:val="-5"/>
          <w:shd w:val="clear" w:color="auto" w:fill="F2F2F2"/>
        </w:rPr>
      </w:pPr>
      <w:r>
        <w:rPr>
          <w:rFonts w:cs="Courier New"/>
          <w:color w:val="292929"/>
          <w:spacing w:val="-5"/>
          <w:shd w:val="clear" w:color="auto" w:fill="F2F2F2"/>
        </w:rPr>
        <w:t>-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sudo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update-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alternatives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--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install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/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/bin/python3 python3 /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usr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/bin/python3.7 2</w:t>
      </w:r>
    </w:p>
    <w:p w14:paraId="4D59F97B" w14:textId="0ED82012" w:rsidR="00B14DEB" w:rsidRDefault="00B14DEB" w:rsidP="00B14DEB">
      <w:pPr>
        <w:jc w:val="left"/>
        <w:rPr>
          <w:noProof/>
          <w:szCs w:val="20"/>
        </w:rPr>
      </w:pPr>
      <w:r>
        <w:rPr>
          <w:noProof/>
          <w:szCs w:val="20"/>
        </w:rPr>
        <w:lastRenderedPageBreak/>
        <w:t>2</w:t>
      </w:r>
      <w:r w:rsidRPr="00414FDB">
        <w:rPr>
          <w:noProof/>
          <w:szCs w:val="20"/>
        </w:rPr>
        <w:t>.</w:t>
      </w:r>
      <w:r>
        <w:rPr>
          <w:noProof/>
          <w:szCs w:val="20"/>
        </w:rPr>
        <w:t xml:space="preserve"> Instalacja modułów</w:t>
      </w:r>
    </w:p>
    <w:p w14:paraId="1453080B" w14:textId="77777777" w:rsidR="006C1E84" w:rsidRDefault="006C1E84" w:rsidP="00B14DEB">
      <w:pPr>
        <w:jc w:val="left"/>
        <w:rPr>
          <w:noProof/>
          <w:szCs w:val="20"/>
        </w:rPr>
      </w:pPr>
    </w:p>
    <w:p w14:paraId="26F033B0" w14:textId="32438DB9" w:rsidR="00414FDB" w:rsidRDefault="006C1E84" w:rsidP="00E055FE">
      <w:pPr>
        <w:rPr>
          <w:noProof/>
          <w:szCs w:val="20"/>
        </w:rPr>
      </w:pPr>
      <w:r>
        <w:rPr>
          <w:noProof/>
          <w:szCs w:val="20"/>
        </w:rPr>
        <w:t xml:space="preserve">3. Po aktualizacji wersji Pythona wystąpił błąd z terminalem. </w:t>
      </w:r>
      <w:r w:rsidR="0092047D">
        <w:rPr>
          <w:noProof/>
          <w:szCs w:val="20"/>
        </w:rPr>
        <w:t>Wymagane było przeinstalowanie wszystkich plików pythona</w:t>
      </w:r>
    </w:p>
    <w:p w14:paraId="7386E131" w14:textId="7ECF5782" w:rsidR="00E055FE" w:rsidRDefault="00E055FE" w:rsidP="00E055FE">
      <w:pPr>
        <w:rPr>
          <w:b/>
          <w:bCs/>
          <w:i/>
          <w:iCs/>
          <w:noProof/>
          <w:szCs w:val="20"/>
        </w:rPr>
      </w:pPr>
      <w:r>
        <w:rPr>
          <w:noProof/>
          <w:szCs w:val="20"/>
        </w:rPr>
        <w:t xml:space="preserve">4. Poprawka: python jest domyślnie już zainstalowany w systemie ubuntu w wersji 2 oraz 3. Aby użyć wersji 3 wystarczy przy uruchamianiu skryptu użyć: </w:t>
      </w:r>
      <w:r w:rsidRPr="00E055FE">
        <w:rPr>
          <w:b/>
          <w:bCs/>
          <w:i/>
          <w:iCs/>
          <w:noProof/>
          <w:szCs w:val="20"/>
        </w:rPr>
        <w:t>python3 [nazwa_skryptu]</w:t>
      </w:r>
    </w:p>
    <w:p w14:paraId="735D1D8B" w14:textId="72AC6DB2" w:rsidR="001D1D37" w:rsidRDefault="001D1D37" w:rsidP="00E055FE">
      <w:pPr>
        <w:rPr>
          <w:b/>
          <w:bCs/>
          <w:noProof/>
          <w:szCs w:val="20"/>
        </w:rPr>
      </w:pPr>
      <w:r>
        <w:rPr>
          <w:noProof/>
          <w:szCs w:val="20"/>
        </w:rPr>
        <w:t xml:space="preserve">5. Aby uruchomić skrypt py_arduino_udp należy otworzyć konsolę w folderze z projektem, a następnie wpisać: </w:t>
      </w:r>
      <w:r>
        <w:rPr>
          <w:b/>
          <w:bCs/>
          <w:noProof/>
          <w:szCs w:val="20"/>
        </w:rPr>
        <w:t>python3 main.py.</w:t>
      </w:r>
    </w:p>
    <w:p w14:paraId="5BF9360E" w14:textId="3577183A" w:rsidR="006C7E4C" w:rsidRDefault="006C7E4C" w:rsidP="00E055FE">
      <w:pPr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---------------------------------------------------------------------------------</w:t>
      </w:r>
    </w:p>
    <w:p w14:paraId="01264998" w14:textId="2A47236D" w:rsidR="006C7E4C" w:rsidRDefault="006C7E4C" w:rsidP="006C7E4C">
      <w:pPr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Auto-restart po zaniku zasilania</w:t>
      </w:r>
    </w:p>
    <w:p w14:paraId="0626E145" w14:textId="016F2C58" w:rsidR="006C7E4C" w:rsidRDefault="006C7E4C" w:rsidP="006C7E4C">
      <w:pPr>
        <w:rPr>
          <w:noProof/>
          <w:szCs w:val="20"/>
        </w:rPr>
      </w:pPr>
      <w:r w:rsidRPr="006C7E4C">
        <w:rPr>
          <w:noProof/>
          <w:szCs w:val="20"/>
        </w:rPr>
        <w:t>1.</w:t>
      </w:r>
      <w:r>
        <w:rPr>
          <w:noProof/>
          <w:szCs w:val="20"/>
        </w:rPr>
        <w:t xml:space="preserve"> Wchodzę w ustawienia BIOSu poprzez przycisk F2 w trakcie uruchamiania systemu. </w:t>
      </w:r>
    </w:p>
    <w:p w14:paraId="2F06AC9A" w14:textId="2EFA93DC" w:rsidR="006C7E4C" w:rsidRDefault="006C7E4C" w:rsidP="006C7E4C">
      <w:pPr>
        <w:rPr>
          <w:noProof/>
          <w:szCs w:val="20"/>
        </w:rPr>
      </w:pPr>
      <w:r>
        <w:rPr>
          <w:noProof/>
          <w:szCs w:val="20"/>
        </w:rPr>
        <w:t xml:space="preserve">2. W ustawieniach BIOSu przechodzę do: </w:t>
      </w:r>
      <w:r w:rsidR="00EB5D18">
        <w:rPr>
          <w:b/>
          <w:bCs/>
          <w:noProof/>
          <w:szCs w:val="20"/>
        </w:rPr>
        <w:t xml:space="preserve">ADVANCED </w:t>
      </w:r>
      <w:r>
        <w:rPr>
          <w:b/>
          <w:bCs/>
          <w:noProof/>
          <w:szCs w:val="20"/>
        </w:rPr>
        <w:t>-&gt;</w:t>
      </w:r>
      <w:r w:rsidR="00EB5D18">
        <w:rPr>
          <w:b/>
          <w:bCs/>
          <w:noProof/>
          <w:szCs w:val="20"/>
        </w:rPr>
        <w:t xml:space="preserve"> </w:t>
      </w:r>
      <w:r>
        <w:rPr>
          <w:b/>
          <w:bCs/>
          <w:noProof/>
          <w:szCs w:val="20"/>
        </w:rPr>
        <w:t>ACPI Settings -&gt; Restore on AC/Power Loss</w:t>
      </w:r>
      <w:r>
        <w:rPr>
          <w:noProof/>
          <w:szCs w:val="20"/>
        </w:rPr>
        <w:t xml:space="preserve"> zmieniam parametr na </w:t>
      </w:r>
      <w:r>
        <w:rPr>
          <w:b/>
          <w:bCs/>
          <w:noProof/>
          <w:szCs w:val="20"/>
        </w:rPr>
        <w:t>Power On</w:t>
      </w:r>
      <w:r>
        <w:rPr>
          <w:noProof/>
          <w:szCs w:val="20"/>
        </w:rPr>
        <w:t>.</w:t>
      </w:r>
    </w:p>
    <w:p w14:paraId="5E071B76" w14:textId="071F1191" w:rsidR="00EB5D18" w:rsidRDefault="00EB5D18" w:rsidP="006C7E4C">
      <w:pPr>
        <w:rPr>
          <w:noProof/>
          <w:szCs w:val="20"/>
        </w:rPr>
      </w:pPr>
      <w:r>
        <w:rPr>
          <w:noProof/>
          <w:szCs w:val="20"/>
        </w:rPr>
        <w:t xml:space="preserve">3. Wychodzę poprzez </w:t>
      </w:r>
      <w:r>
        <w:rPr>
          <w:b/>
          <w:bCs/>
          <w:noProof/>
          <w:szCs w:val="20"/>
        </w:rPr>
        <w:t>Exit -&gt; Save Changes and Exit</w:t>
      </w:r>
    </w:p>
    <w:p w14:paraId="49312F64" w14:textId="583D0978" w:rsidR="00EB5D18" w:rsidRDefault="00B970DE" w:rsidP="006C7E4C">
      <w:pPr>
        <w:rPr>
          <w:noProof/>
          <w:szCs w:val="20"/>
        </w:rPr>
      </w:pPr>
      <w:r>
        <w:rPr>
          <w:noProof/>
          <w:szCs w:val="20"/>
        </w:rPr>
        <w:t>4. Po sprawdzeniu wszystko działa zgodnie z oczekiwaniami.</w:t>
      </w:r>
    </w:p>
    <w:p w14:paraId="0525D26D" w14:textId="05211A14" w:rsidR="00B970DE" w:rsidRDefault="00B970DE" w:rsidP="006C7E4C">
      <w:pPr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Auto-start skryptu py_arduino_udp</w:t>
      </w:r>
    </w:p>
    <w:p w14:paraId="7FD4E5AE" w14:textId="369F73F9" w:rsidR="00595D85" w:rsidRDefault="00B970DE" w:rsidP="00B970DE">
      <w:pPr>
        <w:rPr>
          <w:noProof/>
          <w:szCs w:val="20"/>
        </w:rPr>
      </w:pPr>
      <w:r>
        <w:rPr>
          <w:noProof/>
          <w:szCs w:val="20"/>
        </w:rPr>
        <w:t xml:space="preserve">1. W folderze </w:t>
      </w:r>
      <w:r w:rsidR="00595D85">
        <w:rPr>
          <w:noProof/>
          <w:szCs w:val="20"/>
        </w:rPr>
        <w:t xml:space="preserve">/etc/systemd/system/ tworzę plik service: </w:t>
      </w:r>
    </w:p>
    <w:p w14:paraId="1EE3F01D" w14:textId="4F724619" w:rsidR="00595D85" w:rsidRDefault="00595D85" w:rsidP="00B970DE">
      <w:pPr>
        <w:rPr>
          <w:noProof/>
          <w:szCs w:val="20"/>
        </w:rPr>
      </w:pPr>
      <w:r>
        <w:rPr>
          <w:noProof/>
          <w:szCs w:val="20"/>
        </w:rPr>
        <w:t>cd /etc/systemd/system/</w:t>
      </w:r>
    </w:p>
    <w:p w14:paraId="6A6B4627" w14:textId="63EEC009" w:rsidR="00595D85" w:rsidRPr="00B970DE" w:rsidRDefault="00595D85" w:rsidP="00B970DE">
      <w:pPr>
        <w:rPr>
          <w:noProof/>
          <w:szCs w:val="20"/>
        </w:rPr>
      </w:pPr>
      <w:r>
        <w:rPr>
          <w:noProof/>
          <w:szCs w:val="20"/>
        </w:rPr>
        <w:t>sudo touch py_arduino_udp.service</w:t>
      </w:r>
    </w:p>
    <w:p w14:paraId="1DEFB078" w14:textId="6AB1577D" w:rsidR="006C7E4C" w:rsidRDefault="00595D85" w:rsidP="00595D85">
      <w:pPr>
        <w:rPr>
          <w:noProof/>
          <w:szCs w:val="20"/>
        </w:rPr>
      </w:pPr>
      <w:r>
        <w:rPr>
          <w:noProof/>
          <w:szCs w:val="20"/>
        </w:rPr>
        <w:t>2. Nadaję uprawnienia do pliku :</w:t>
      </w:r>
    </w:p>
    <w:p w14:paraId="2C0E835D" w14:textId="197C712E" w:rsidR="00595D85" w:rsidRDefault="00595D85" w:rsidP="00595D85">
      <w:pPr>
        <w:rPr>
          <w:noProof/>
          <w:szCs w:val="20"/>
        </w:rPr>
      </w:pPr>
      <w:r>
        <w:rPr>
          <w:noProof/>
          <w:szCs w:val="20"/>
        </w:rPr>
        <w:t>sudo chmod 777 py_arduino_udp.service</w:t>
      </w:r>
    </w:p>
    <w:p w14:paraId="5C31FEE5" w14:textId="7F47AB5B" w:rsidR="00595D85" w:rsidRDefault="00595D85" w:rsidP="00595D85">
      <w:pPr>
        <w:rPr>
          <w:noProof/>
          <w:szCs w:val="20"/>
        </w:rPr>
      </w:pPr>
      <w:r>
        <w:rPr>
          <w:noProof/>
          <w:szCs w:val="20"/>
        </w:rPr>
        <w:t>3. Otwieram plik w edytorze tekstowym : sudo gedit py_arduino_udp.service\</w:t>
      </w:r>
    </w:p>
    <w:p w14:paraId="30B97729" w14:textId="561D1CCF" w:rsidR="00595D85" w:rsidRDefault="00595D85" w:rsidP="00595D85">
      <w:pPr>
        <w:rPr>
          <w:noProof/>
          <w:szCs w:val="20"/>
        </w:rPr>
      </w:pPr>
    </w:p>
    <w:p w14:paraId="35E724E4" w14:textId="7F7F03AF" w:rsidR="00595D85" w:rsidRDefault="00595D85" w:rsidP="00595D85">
      <w:pPr>
        <w:rPr>
          <w:noProof/>
          <w:szCs w:val="20"/>
        </w:rPr>
      </w:pPr>
    </w:p>
    <w:p w14:paraId="46BD4E01" w14:textId="77777777" w:rsidR="00595D85" w:rsidRDefault="00595D85" w:rsidP="00595D85">
      <w:pPr>
        <w:rPr>
          <w:noProof/>
          <w:szCs w:val="20"/>
        </w:rPr>
      </w:pPr>
    </w:p>
    <w:p w14:paraId="36F2F09D" w14:textId="5304D255" w:rsidR="00595D85" w:rsidRDefault="00595D85" w:rsidP="00595D85">
      <w:pPr>
        <w:rPr>
          <w:noProof/>
          <w:szCs w:val="20"/>
        </w:rPr>
      </w:pPr>
      <w:r>
        <w:rPr>
          <w:noProof/>
          <w:szCs w:val="20"/>
        </w:rPr>
        <w:t xml:space="preserve">4. Zapisuję w tym pliku: </w:t>
      </w:r>
    </w:p>
    <w:p w14:paraId="2F9D2CFA" w14:textId="63A64736" w:rsidR="00595D85" w:rsidRDefault="00595D85" w:rsidP="00595D85">
      <w:pPr>
        <w:rPr>
          <w:noProof/>
          <w:szCs w:val="20"/>
        </w:rPr>
      </w:pPr>
      <w:r w:rsidRPr="00595D85">
        <w:rPr>
          <w:noProof/>
          <w:szCs w:val="20"/>
        </w:rPr>
        <w:drawing>
          <wp:anchor distT="0" distB="0" distL="114300" distR="114300" simplePos="0" relativeHeight="251658240" behindDoc="1" locked="0" layoutInCell="1" allowOverlap="1" wp14:anchorId="1E11DBDB" wp14:editId="7D06BE6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183505" cy="1282065"/>
            <wp:effectExtent l="0" t="0" r="0" b="0"/>
            <wp:wrapTight wrapText="bothSides">
              <wp:wrapPolygon edited="0">
                <wp:start x="0" y="0"/>
                <wp:lineTo x="0" y="21183"/>
                <wp:lineTo x="21513" y="21183"/>
                <wp:lineTo x="21513" y="0"/>
                <wp:lineTo x="0" y="0"/>
              </wp:wrapPolygon>
            </wp:wrapTight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8A3FC" w14:textId="05A19699" w:rsidR="00595D85" w:rsidRPr="00595D85" w:rsidRDefault="00595D85" w:rsidP="00595D85">
      <w:pPr>
        <w:rPr>
          <w:noProof/>
          <w:szCs w:val="20"/>
        </w:rPr>
      </w:pPr>
    </w:p>
    <w:p w14:paraId="231A81AE" w14:textId="37B6E80F" w:rsidR="00B04C85" w:rsidRDefault="00B04C85" w:rsidP="00B04C85">
      <w:pPr>
        <w:jc w:val="left"/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3AB6C70E" w14:textId="38215BC7" w:rsidR="00414FDB" w:rsidRDefault="00414FDB" w:rsidP="00B04C85">
      <w:pPr>
        <w:jc w:val="left"/>
        <w:rPr>
          <w:noProof/>
          <w:szCs w:val="20"/>
        </w:rPr>
      </w:pPr>
    </w:p>
    <w:p w14:paraId="1C2DC2E1" w14:textId="4E0795B5" w:rsidR="000C672B" w:rsidRPr="00C852A1" w:rsidRDefault="00595D85" w:rsidP="00B04C85">
      <w:pPr>
        <w:jc w:val="left"/>
        <w:rPr>
          <w:noProof/>
          <w:szCs w:val="20"/>
        </w:rPr>
      </w:pPr>
      <w:r>
        <w:rPr>
          <w:noProof/>
          <w:szCs w:val="20"/>
        </w:rPr>
        <w:t xml:space="preserve">5. Powyższa ścieżka zapisana w ExecStart jeszcze nie istnieje zatem tworzę ją. Do katalogu na pulpicie kopiuję plik main.py z programu oraz tworzę skrypt uruchomieniowy poprzez </w:t>
      </w:r>
      <w:r>
        <w:rPr>
          <w:b/>
          <w:bCs/>
          <w:noProof/>
          <w:szCs w:val="20"/>
        </w:rPr>
        <w:t>touch py_arduino_</w:t>
      </w:r>
      <w:r w:rsidR="000C672B">
        <w:rPr>
          <w:b/>
          <w:bCs/>
          <w:noProof/>
          <w:szCs w:val="20"/>
        </w:rPr>
        <w:t>udp_run.sh</w:t>
      </w:r>
      <w:r w:rsidR="00C852A1">
        <w:rPr>
          <w:noProof/>
          <w:szCs w:val="20"/>
        </w:rPr>
        <w:t xml:space="preserve">, nadaję uprawnienia przez </w:t>
      </w:r>
      <w:r w:rsidR="00C852A1">
        <w:rPr>
          <w:b/>
          <w:bCs/>
          <w:noProof/>
          <w:szCs w:val="20"/>
        </w:rPr>
        <w:t>sudo chmod 777 py_arduino_udp.sh</w:t>
      </w:r>
      <w:r w:rsidR="00C852A1">
        <w:rPr>
          <w:noProof/>
          <w:szCs w:val="20"/>
        </w:rPr>
        <w:t>.</w:t>
      </w:r>
    </w:p>
    <w:p w14:paraId="32A3474F" w14:textId="52C70209" w:rsidR="000C672B" w:rsidRDefault="000C672B" w:rsidP="00B04C85">
      <w:pPr>
        <w:jc w:val="left"/>
        <w:rPr>
          <w:noProof/>
          <w:szCs w:val="20"/>
        </w:rPr>
      </w:pPr>
      <w:r w:rsidRPr="000C672B">
        <w:rPr>
          <w:noProof/>
          <w:szCs w:val="20"/>
        </w:rPr>
        <w:drawing>
          <wp:anchor distT="0" distB="0" distL="114300" distR="114300" simplePos="0" relativeHeight="251659264" behindDoc="1" locked="0" layoutInCell="1" allowOverlap="1" wp14:anchorId="764364FE" wp14:editId="37A5E5CE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183505" cy="461010"/>
            <wp:effectExtent l="0" t="0" r="0" b="0"/>
            <wp:wrapTight wrapText="bothSides">
              <wp:wrapPolygon edited="0">
                <wp:start x="0" y="0"/>
                <wp:lineTo x="0" y="20529"/>
                <wp:lineTo x="21513" y="20529"/>
                <wp:lineTo x="21513" y="0"/>
                <wp:lineTo x="0" y="0"/>
              </wp:wrapPolygon>
            </wp:wrapTight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t xml:space="preserve">6. Otwieram powyższy skrypt poprzez </w:t>
      </w:r>
      <w:r>
        <w:rPr>
          <w:b/>
          <w:bCs/>
          <w:noProof/>
          <w:szCs w:val="20"/>
        </w:rPr>
        <w:t xml:space="preserve">gedit </w:t>
      </w:r>
      <w:r>
        <w:rPr>
          <w:noProof/>
          <w:szCs w:val="20"/>
        </w:rPr>
        <w:t xml:space="preserve">oraz zapisuje w nim: </w:t>
      </w:r>
    </w:p>
    <w:p w14:paraId="0BE6CA0E" w14:textId="0EBDD164" w:rsidR="00C852A1" w:rsidRDefault="000C672B" w:rsidP="00C852A1">
      <w:pPr>
        <w:jc w:val="left"/>
        <w:rPr>
          <w:noProof/>
          <w:szCs w:val="20"/>
        </w:rPr>
      </w:pPr>
      <w:r>
        <w:rPr>
          <w:noProof/>
          <w:szCs w:val="20"/>
        </w:rPr>
        <w:t>Polega to na tym, że w pliku .service uruchamiamy ten skrypt, który to uruchamia nasz program do odczytu i zapisu danych do bazy.</w:t>
      </w:r>
    </w:p>
    <w:p w14:paraId="2316AEA4" w14:textId="4F0956A0" w:rsidR="00C852A1" w:rsidRDefault="00C852A1" w:rsidP="00C852A1">
      <w:pPr>
        <w:jc w:val="left"/>
        <w:rPr>
          <w:noProof/>
          <w:szCs w:val="20"/>
        </w:rPr>
      </w:pPr>
      <w:r>
        <w:rPr>
          <w:noProof/>
          <w:szCs w:val="20"/>
        </w:rPr>
        <w:t>7. Aktualizuję konfigurację serwisów i ustawiam mój serwis na autostart:</w:t>
      </w:r>
    </w:p>
    <w:p w14:paraId="344D04A1" w14:textId="383B89D7" w:rsidR="00C852A1" w:rsidRDefault="00C852A1" w:rsidP="00C852A1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sudo systemctl daemon-reload</w:t>
      </w:r>
    </w:p>
    <w:p w14:paraId="537167AF" w14:textId="2FE7A1CA" w:rsidR="00C852A1" w:rsidRDefault="00C852A1" w:rsidP="00C852A1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sudo systemctl enable py_arduino_udp.service</w:t>
      </w:r>
    </w:p>
    <w:p w14:paraId="1C818441" w14:textId="6436819F" w:rsidR="000C672B" w:rsidRDefault="00C852A1" w:rsidP="00C852A1">
      <w:pPr>
        <w:jc w:val="left"/>
        <w:rPr>
          <w:noProof/>
          <w:szCs w:val="20"/>
        </w:rPr>
      </w:pPr>
      <w:r w:rsidRPr="00C852A1">
        <w:rPr>
          <w:b/>
          <w:bCs/>
          <w:noProof/>
          <w:szCs w:val="20"/>
        </w:rPr>
        <w:t>Uwagi:</w:t>
      </w:r>
      <w:r>
        <w:rPr>
          <w:noProof/>
          <w:szCs w:val="20"/>
        </w:rPr>
        <w:t xml:space="preserve"> Wszystko działa zgodnie z założeniami jednakże nie można śledzić działania programu w terminalu. Dane są poprawnie wpisywane do bazy. W przyszłości będę próbował to zmienić.</w:t>
      </w:r>
      <w:r w:rsidR="000C672B" w:rsidRPr="00C852A1">
        <w:rPr>
          <w:noProof/>
          <w:szCs w:val="20"/>
        </w:rPr>
        <w:t xml:space="preserve"> </w:t>
      </w:r>
    </w:p>
    <w:p w14:paraId="1A17964B" w14:textId="5675C63C" w:rsidR="00C852A1" w:rsidRDefault="00C852A1" w:rsidP="00C852A1">
      <w:pPr>
        <w:jc w:val="left"/>
        <w:rPr>
          <w:noProof/>
          <w:szCs w:val="20"/>
        </w:rPr>
      </w:pPr>
      <w:r>
        <w:rPr>
          <w:noProof/>
          <w:szCs w:val="20"/>
        </w:rPr>
        <w:t>Aby sprawdzić czy serwis aktualnie działa używamy komendy:</w:t>
      </w:r>
    </w:p>
    <w:p w14:paraId="75CA2BB9" w14:textId="1808A4D0" w:rsidR="00C852A1" w:rsidRDefault="00C852A1" w:rsidP="00C852A1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sudo systemctl status py_arduino_udp.service</w:t>
      </w:r>
    </w:p>
    <w:p w14:paraId="1EA77643" w14:textId="4A3DF269" w:rsidR="00C852A1" w:rsidRDefault="00C852A1" w:rsidP="00C852A1">
      <w:pPr>
        <w:jc w:val="left"/>
        <w:rPr>
          <w:noProof/>
          <w:szCs w:val="20"/>
        </w:rPr>
      </w:pPr>
      <w:r>
        <w:rPr>
          <w:noProof/>
          <w:szCs w:val="20"/>
        </w:rPr>
        <w:t>Aby zatrzymać działanie serwisu:</w:t>
      </w:r>
    </w:p>
    <w:p w14:paraId="458988AD" w14:textId="198EA8C5" w:rsidR="00C852A1" w:rsidRDefault="00C852A1" w:rsidP="00C852A1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sudo systemctl stop py_arduino_udp.service</w:t>
      </w:r>
    </w:p>
    <w:p w14:paraId="402E449D" w14:textId="35B449EE" w:rsidR="00C852A1" w:rsidRDefault="00C852A1" w:rsidP="00C852A1">
      <w:pPr>
        <w:jc w:val="left"/>
        <w:rPr>
          <w:noProof/>
          <w:szCs w:val="20"/>
        </w:rPr>
      </w:pPr>
      <w:r>
        <w:rPr>
          <w:noProof/>
          <w:szCs w:val="20"/>
        </w:rPr>
        <w:lastRenderedPageBreak/>
        <w:t>Aby manualnie uruchomić serwis:</w:t>
      </w:r>
    </w:p>
    <w:p w14:paraId="72CAB8E2" w14:textId="76BCA5E6" w:rsidR="00595D85" w:rsidRDefault="00C852A1" w:rsidP="00B04C85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sudo systemctl start py_arduino_udp.service</w:t>
      </w:r>
    </w:p>
    <w:p w14:paraId="3E3561F0" w14:textId="626AA6AE" w:rsidR="0034056B" w:rsidRDefault="0034056B" w:rsidP="00B04C85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---------------------------------------------------------------------------------</w:t>
      </w:r>
    </w:p>
    <w:p w14:paraId="30895F64" w14:textId="392BBE42" w:rsidR="0034056B" w:rsidRDefault="0034056B" w:rsidP="00B04C85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Po podłączeniu komputera-serwera do zasilacza UPS.</w:t>
      </w:r>
    </w:p>
    <w:p w14:paraId="48F16584" w14:textId="7A024D1D" w:rsidR="0034056B" w:rsidRDefault="0034056B" w:rsidP="0034056B">
      <w:pPr>
        <w:jc w:val="left"/>
        <w:rPr>
          <w:noProof/>
          <w:szCs w:val="20"/>
        </w:rPr>
      </w:pPr>
      <w:r>
        <w:rPr>
          <w:noProof/>
          <w:szCs w:val="20"/>
        </w:rPr>
        <w:t xml:space="preserve">Komputer działa po podłączeniu do zasilania. Do działania serwerowego wymaga jedynie połączenia z internetem. </w:t>
      </w:r>
    </w:p>
    <w:p w14:paraId="0022A698" w14:textId="0EFAF21D" w:rsidR="0034056B" w:rsidRDefault="0034056B" w:rsidP="0034056B">
      <w:pPr>
        <w:jc w:val="left"/>
        <w:rPr>
          <w:noProof/>
          <w:szCs w:val="20"/>
        </w:rPr>
      </w:pPr>
      <w:r>
        <w:rPr>
          <w:noProof/>
          <w:szCs w:val="20"/>
        </w:rPr>
        <w:t xml:space="preserve">1. Obsługa SSH: Za pomocą programu Putty łączymy się za pomocą protokołu SSH do serwera. </w:t>
      </w:r>
    </w:p>
    <w:p w14:paraId="1AE13477" w14:textId="6B615A7D" w:rsidR="0034056B" w:rsidRDefault="0034056B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 xml:space="preserve">Adres IP serwera: </w:t>
      </w:r>
      <w:r>
        <w:rPr>
          <w:b/>
          <w:bCs/>
          <w:noProof/>
          <w:szCs w:val="20"/>
        </w:rPr>
        <w:t>192.168.107.250</w:t>
      </w:r>
    </w:p>
    <w:p w14:paraId="13AD3E22" w14:textId="0F176F9C" w:rsidR="0034056B" w:rsidRDefault="0034056B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 xml:space="preserve">Nazwa użytkownika: </w:t>
      </w:r>
      <w:r w:rsidRPr="0034056B">
        <w:rPr>
          <w:b/>
          <w:bCs/>
          <w:noProof/>
          <w:szCs w:val="20"/>
        </w:rPr>
        <w:t>iel-zne-serwer</w:t>
      </w:r>
    </w:p>
    <w:p w14:paraId="67BA1376" w14:textId="00137FDA" w:rsidR="0034056B" w:rsidRDefault="0034056B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 xml:space="preserve">Hasło: </w:t>
      </w:r>
      <w:r>
        <w:rPr>
          <w:b/>
          <w:bCs/>
          <w:noProof/>
          <w:szCs w:val="20"/>
        </w:rPr>
        <w:t>ielnauka2020</w:t>
      </w:r>
    </w:p>
    <w:p w14:paraId="071C7CA8" w14:textId="6AE6DDD2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35D8AFE7" w14:textId="54E106DC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57D10CDF" w14:textId="09E7B6E2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195FB6D9" w14:textId="07F665E6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12AFCB79" w14:textId="7D1DAD28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7688CD51" w14:textId="79398AF1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2F943CC2" w14:textId="64EBA608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3F4D6CA7" w14:textId="184E2427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08CDABB6" w14:textId="554119CA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3D874ED2" w14:textId="0AE7B279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75B679CF" w14:textId="746C00B1" w:rsidR="007F2200" w:rsidRDefault="007F2200" w:rsidP="0034056B">
      <w:pPr>
        <w:jc w:val="left"/>
        <w:rPr>
          <w:b/>
          <w:bCs/>
          <w:noProof/>
          <w:szCs w:val="20"/>
        </w:rPr>
      </w:pPr>
    </w:p>
    <w:p w14:paraId="6E63884D" w14:textId="77777777" w:rsidR="007F2200" w:rsidRPr="0034056B" w:rsidRDefault="007F2200" w:rsidP="0034056B">
      <w:pPr>
        <w:jc w:val="left"/>
        <w:rPr>
          <w:noProof/>
          <w:szCs w:val="20"/>
        </w:rPr>
      </w:pPr>
    </w:p>
    <w:p w14:paraId="660E59B9" w14:textId="6F3BAF69" w:rsidR="0034056B" w:rsidRDefault="0034056B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lastRenderedPageBreak/>
        <w:t xml:space="preserve">2. Obsługa </w:t>
      </w:r>
      <w:r>
        <w:rPr>
          <w:b/>
          <w:bCs/>
          <w:noProof/>
          <w:szCs w:val="20"/>
        </w:rPr>
        <w:t>TeamViewer:</w:t>
      </w:r>
    </w:p>
    <w:p w14:paraId="394FDFAC" w14:textId="54C89412" w:rsidR="0034056B" w:rsidRDefault="0034056B" w:rsidP="0034056B">
      <w:pPr>
        <w:jc w:val="left"/>
        <w:rPr>
          <w:noProof/>
          <w:szCs w:val="20"/>
        </w:rPr>
      </w:pPr>
      <w:r w:rsidRPr="0034056B">
        <w:rPr>
          <w:noProof/>
          <w:szCs w:val="20"/>
        </w:rPr>
        <w:drawing>
          <wp:anchor distT="0" distB="0" distL="114300" distR="114300" simplePos="0" relativeHeight="251660288" behindDoc="1" locked="0" layoutInCell="1" allowOverlap="1" wp14:anchorId="4847E5E4" wp14:editId="563AD213">
            <wp:simplePos x="0" y="0"/>
            <wp:positionH relativeFrom="page">
              <wp:posOffset>1569085</wp:posOffset>
            </wp:positionH>
            <wp:positionV relativeFrom="paragraph">
              <wp:posOffset>819785</wp:posOffset>
            </wp:positionV>
            <wp:extent cx="5183505" cy="3604895"/>
            <wp:effectExtent l="0" t="0" r="0" b="0"/>
            <wp:wrapTight wrapText="bothSides">
              <wp:wrapPolygon edited="0">
                <wp:start x="0" y="0"/>
                <wp:lineTo x="0" y="21459"/>
                <wp:lineTo x="21513" y="21459"/>
                <wp:lineTo x="21513" y="0"/>
                <wp:lineTo x="0" y="0"/>
              </wp:wrapPolygon>
            </wp:wrapTight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t xml:space="preserve">Aby uzyskać od serwera poprzez TeamViewer należy najpierw przez konsolę ssh odpytać urządzenie o ID połączenia. Realizujemy to poprzez wpisanie komendy </w:t>
      </w:r>
      <w:r>
        <w:rPr>
          <w:b/>
          <w:bCs/>
          <w:noProof/>
          <w:szCs w:val="20"/>
        </w:rPr>
        <w:t>sudo teamviewer -info</w:t>
      </w:r>
      <w:r>
        <w:rPr>
          <w:noProof/>
          <w:szCs w:val="20"/>
        </w:rPr>
        <w:t>. Otrzymujemy następującą informację zwrotną</w:t>
      </w:r>
    </w:p>
    <w:p w14:paraId="705E04D4" w14:textId="0F4908ED" w:rsidR="0034056B" w:rsidRDefault="0034056B" w:rsidP="0034056B">
      <w:pPr>
        <w:jc w:val="left"/>
        <w:rPr>
          <w:noProof/>
          <w:szCs w:val="20"/>
        </w:rPr>
      </w:pPr>
    </w:p>
    <w:p w14:paraId="7FE83274" w14:textId="3590086C" w:rsidR="0034056B" w:rsidRDefault="00F74C14" w:rsidP="0034056B">
      <w:pPr>
        <w:jc w:val="left"/>
        <w:rPr>
          <w:noProof/>
          <w:szCs w:val="20"/>
        </w:rPr>
      </w:pPr>
      <w:r>
        <w:rPr>
          <w:noProof/>
          <w:szCs w:val="20"/>
        </w:rPr>
        <w:t>W tym przypadku ID to 446171558 (może ulec zmianie, należy sprawdzać przed połączeniem).</w:t>
      </w:r>
    </w:p>
    <w:p w14:paraId="719FEED3" w14:textId="20D56280" w:rsidR="00F74C14" w:rsidRPr="00F23AD1" w:rsidRDefault="00F74C14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 xml:space="preserve">Hasło TeamViewer ustawiłem jako </w:t>
      </w:r>
      <w:r>
        <w:rPr>
          <w:b/>
          <w:bCs/>
          <w:noProof/>
          <w:szCs w:val="20"/>
        </w:rPr>
        <w:t>ielnauka2020</w:t>
      </w:r>
      <w:r>
        <w:rPr>
          <w:noProof/>
          <w:szCs w:val="20"/>
        </w:rPr>
        <w:t xml:space="preserve"> </w:t>
      </w:r>
      <w:r w:rsidR="00F23AD1">
        <w:rPr>
          <w:noProof/>
          <w:szCs w:val="20"/>
        </w:rPr>
        <w:t xml:space="preserve">używając polecenia </w:t>
      </w:r>
      <w:r w:rsidR="00F23AD1">
        <w:rPr>
          <w:b/>
          <w:bCs/>
          <w:noProof/>
          <w:szCs w:val="20"/>
        </w:rPr>
        <w:t>sudo teamviewer passwd ielnauka2020</w:t>
      </w:r>
    </w:p>
    <w:p w14:paraId="347051C8" w14:textId="77C68CC8" w:rsidR="00C75F4F" w:rsidRDefault="00C75F4F" w:rsidP="0034056B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---------</w:t>
      </w:r>
    </w:p>
    <w:p w14:paraId="0A2E3B8F" w14:textId="1819E4EF" w:rsidR="00C75F4F" w:rsidRDefault="00C75F4F" w:rsidP="0034056B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UWAGA:</w:t>
      </w:r>
    </w:p>
    <w:p w14:paraId="03666679" w14:textId="5F51F7F8" w:rsidR="00C75F4F" w:rsidRPr="00C75F4F" w:rsidRDefault="00C75F4F" w:rsidP="0034056B">
      <w:pPr>
        <w:jc w:val="left"/>
        <w:rPr>
          <w:noProof/>
          <w:szCs w:val="20"/>
        </w:rPr>
      </w:pPr>
      <w:r>
        <w:rPr>
          <w:noProof/>
          <w:szCs w:val="20"/>
        </w:rPr>
        <w:t>Może zaistnieć sytuacja, w której po ręcznym wylogowaniu użytkownika nie będzie można użyć programów zdalnej kontroli. W tej sytuacji należy połączyć się przez SSH i zrestartować system komendą:</w:t>
      </w:r>
    </w:p>
    <w:p w14:paraId="51DA1D5E" w14:textId="6A37BE9F" w:rsidR="00F74C14" w:rsidRDefault="00C75F4F" w:rsidP="0034056B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sudo reboot</w:t>
      </w:r>
    </w:p>
    <w:p w14:paraId="7798C129" w14:textId="62E2DEFA" w:rsidR="00986822" w:rsidRDefault="00986822" w:rsidP="0034056B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lastRenderedPageBreak/>
        <w:t>---------------------------------------------------------------------------------</w:t>
      </w:r>
    </w:p>
    <w:p w14:paraId="5CE321E0" w14:textId="10976991" w:rsidR="00306486" w:rsidRDefault="00986822" w:rsidP="0034056B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Tworzenie repozytorium git na serwerze</w:t>
      </w:r>
    </w:p>
    <w:p w14:paraId="358EC215" w14:textId="04B0C76D" w:rsidR="00986822" w:rsidRPr="00306486" w:rsidRDefault="00306486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 xml:space="preserve">Zaczynam od pobrania Gita: </w:t>
      </w:r>
      <w:r>
        <w:rPr>
          <w:b/>
          <w:bCs/>
          <w:noProof/>
          <w:szCs w:val="20"/>
        </w:rPr>
        <w:t>sudo apt install git</w:t>
      </w:r>
    </w:p>
    <w:p w14:paraId="5CB64DE6" w14:textId="75FA1EC5" w:rsidR="00986822" w:rsidRPr="00503418" w:rsidRDefault="00986822" w:rsidP="0034056B">
      <w:pPr>
        <w:jc w:val="left"/>
        <w:rPr>
          <w:noProof/>
          <w:szCs w:val="20"/>
        </w:rPr>
      </w:pPr>
      <w:r>
        <w:rPr>
          <w:noProof/>
          <w:szCs w:val="20"/>
        </w:rPr>
        <w:t xml:space="preserve">1. W katalogu użytkownika tworzę folder gitrepo.git z użyciem komendy: </w:t>
      </w:r>
      <w:r>
        <w:rPr>
          <w:b/>
          <w:bCs/>
          <w:noProof/>
          <w:szCs w:val="20"/>
        </w:rPr>
        <w:t>mkdir gitrepo.git</w:t>
      </w:r>
      <w:r w:rsidR="00503418">
        <w:rPr>
          <w:b/>
          <w:bCs/>
          <w:noProof/>
          <w:szCs w:val="20"/>
        </w:rPr>
        <w:t xml:space="preserve">    </w:t>
      </w:r>
      <w:r w:rsidR="00503418">
        <w:rPr>
          <w:noProof/>
          <w:szCs w:val="20"/>
        </w:rPr>
        <w:t xml:space="preserve">można dodać </w:t>
      </w:r>
      <w:r w:rsidR="00503418">
        <w:rPr>
          <w:b/>
          <w:bCs/>
          <w:noProof/>
          <w:szCs w:val="20"/>
        </w:rPr>
        <w:t>chmod 777 gitrepo.git</w:t>
      </w:r>
      <w:r w:rsidR="00503418">
        <w:rPr>
          <w:noProof/>
          <w:szCs w:val="20"/>
        </w:rPr>
        <w:t xml:space="preserve"> (nadające uprawnienia wszystkim grupom użytkowników).</w:t>
      </w:r>
    </w:p>
    <w:p w14:paraId="3CA5DA27" w14:textId="0D9A6662" w:rsidR="00986822" w:rsidRDefault="00986822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 xml:space="preserve">2. Przechodzę do folderu poprzez </w:t>
      </w:r>
      <w:r>
        <w:rPr>
          <w:b/>
          <w:bCs/>
          <w:noProof/>
          <w:szCs w:val="20"/>
        </w:rPr>
        <w:t>cd gitrepo.git</w:t>
      </w:r>
    </w:p>
    <w:p w14:paraId="775678B8" w14:textId="4AF22512" w:rsidR="00986822" w:rsidRDefault="00986822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 xml:space="preserve">3. Inicjalizuję repozytorium: </w:t>
      </w:r>
      <w:r>
        <w:rPr>
          <w:b/>
          <w:bCs/>
          <w:noProof/>
          <w:szCs w:val="20"/>
        </w:rPr>
        <w:t>git --bare init</w:t>
      </w:r>
    </w:p>
    <w:p w14:paraId="4684F4D6" w14:textId="6B3F7F71" w:rsidR="00986822" w:rsidRDefault="00986822" w:rsidP="0034056B">
      <w:pPr>
        <w:jc w:val="left"/>
        <w:rPr>
          <w:noProof/>
          <w:szCs w:val="20"/>
        </w:rPr>
      </w:pPr>
      <w:r>
        <w:rPr>
          <w:noProof/>
          <w:szCs w:val="20"/>
        </w:rPr>
        <w:t xml:space="preserve">4. </w:t>
      </w:r>
      <w:r w:rsidR="0025479C">
        <w:rPr>
          <w:noProof/>
          <w:szCs w:val="20"/>
        </w:rPr>
        <w:t>Tworzę na komputerze klienta folder w którym będę lokalnie pracował nad repozytorium, następnie w tej lokacji otwieram konsolę Git</w:t>
      </w:r>
      <w:r w:rsidR="00BF00FB">
        <w:rPr>
          <w:noProof/>
          <w:szCs w:val="20"/>
        </w:rPr>
        <w:t xml:space="preserve"> i wpisuję:</w:t>
      </w:r>
    </w:p>
    <w:p w14:paraId="7E08FC4C" w14:textId="0D8F69FE" w:rsidR="00BF00FB" w:rsidRPr="00BF00FB" w:rsidRDefault="00BF00FB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>$</w:t>
      </w:r>
      <w:r>
        <w:rPr>
          <w:b/>
          <w:bCs/>
          <w:noProof/>
          <w:szCs w:val="20"/>
        </w:rPr>
        <w:t>git init</w:t>
      </w:r>
    </w:p>
    <w:p w14:paraId="4F4CDE3F" w14:textId="52F6EB2E" w:rsidR="00CA2907" w:rsidRPr="00BF00FB" w:rsidRDefault="00BF00FB" w:rsidP="0034056B">
      <w:pPr>
        <w:jc w:val="left"/>
        <w:rPr>
          <w:noProof/>
          <w:szCs w:val="20"/>
        </w:rPr>
      </w:pPr>
      <w:r>
        <w:rPr>
          <w:noProof/>
          <w:szCs w:val="20"/>
        </w:rPr>
        <w:t>Tworzę plik tekstowy test.txt i wpisuję w nim losowe znaki, a następnie</w:t>
      </w:r>
      <w:r w:rsidR="00F35FBF">
        <w:rPr>
          <w:noProof/>
          <w:szCs w:val="20"/>
        </w:rPr>
        <w:t>:</w:t>
      </w:r>
    </w:p>
    <w:p w14:paraId="5E640254" w14:textId="05FC96D6" w:rsidR="00BF00FB" w:rsidRPr="00C54EC3" w:rsidRDefault="00BF00FB" w:rsidP="0034056B">
      <w:pPr>
        <w:jc w:val="left"/>
        <w:rPr>
          <w:noProof/>
          <w:szCs w:val="20"/>
        </w:rPr>
      </w:pPr>
      <w:r>
        <w:rPr>
          <w:noProof/>
          <w:szCs w:val="20"/>
        </w:rPr>
        <w:t>$</w:t>
      </w:r>
      <w:r w:rsidR="00C54EC3">
        <w:rPr>
          <w:b/>
          <w:bCs/>
          <w:noProof/>
          <w:szCs w:val="20"/>
        </w:rPr>
        <w:t xml:space="preserve">git status </w:t>
      </w:r>
      <w:r w:rsidR="00C54EC3">
        <w:rPr>
          <w:noProof/>
          <w:szCs w:val="20"/>
        </w:rPr>
        <w:t>(sprawdzam czy plik jest widoczny)</w:t>
      </w:r>
    </w:p>
    <w:p w14:paraId="0B4B48F1" w14:textId="5EB2990E" w:rsidR="00BF00FB" w:rsidRPr="00C54EC3" w:rsidRDefault="00BF00FB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>$</w:t>
      </w:r>
      <w:r w:rsidR="00C54EC3">
        <w:rPr>
          <w:b/>
          <w:bCs/>
          <w:noProof/>
          <w:szCs w:val="20"/>
        </w:rPr>
        <w:t>git add .</w:t>
      </w:r>
    </w:p>
    <w:p w14:paraId="1CF87673" w14:textId="064AA1C6" w:rsidR="00BF00FB" w:rsidRPr="00C54EC3" w:rsidRDefault="00BF00FB" w:rsidP="0034056B">
      <w:pPr>
        <w:jc w:val="left"/>
        <w:rPr>
          <w:rFonts w:ascii="Lucida Console" w:hAnsi="Lucida Console" w:cs="Lucida Console"/>
          <w:color w:val="auto"/>
          <w:spacing w:val="0"/>
          <w:sz w:val="18"/>
          <w:szCs w:val="18"/>
        </w:rPr>
      </w:pPr>
      <w:r>
        <w:rPr>
          <w:noProof/>
          <w:szCs w:val="20"/>
        </w:rPr>
        <w:t>$</w:t>
      </w:r>
      <w:r w:rsidR="00C54EC3" w:rsidRPr="00C54EC3">
        <w:rPr>
          <w:b/>
          <w:bCs/>
          <w:noProof/>
          <w:szCs w:val="20"/>
        </w:rPr>
        <w:t>git commit -m ”.”</w:t>
      </w:r>
    </w:p>
    <w:p w14:paraId="1A6B5F59" w14:textId="6145FFEF" w:rsidR="00C54EC3" w:rsidRPr="00C54EC3" w:rsidRDefault="00C54EC3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>$</w:t>
      </w:r>
      <w:r>
        <w:rPr>
          <w:b/>
          <w:bCs/>
          <w:noProof/>
          <w:szCs w:val="20"/>
        </w:rPr>
        <w:t>git remote add origin iel-zne-serwer@192.168.107.250:/home/iel-zne-serwer/gitrepo.git</w:t>
      </w:r>
    </w:p>
    <w:p w14:paraId="1EC4046F" w14:textId="1471E122" w:rsidR="00C54EC3" w:rsidRPr="00C54EC3" w:rsidRDefault="00C54EC3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>$</w:t>
      </w:r>
      <w:r>
        <w:rPr>
          <w:b/>
          <w:bCs/>
          <w:noProof/>
          <w:szCs w:val="20"/>
        </w:rPr>
        <w:t>git push origin master</w:t>
      </w:r>
    </w:p>
    <w:p w14:paraId="057550DD" w14:textId="50186F54" w:rsidR="00C54EC3" w:rsidRDefault="00C54EC3" w:rsidP="0034056B">
      <w:pPr>
        <w:jc w:val="left"/>
        <w:rPr>
          <w:noProof/>
          <w:szCs w:val="20"/>
        </w:rPr>
      </w:pPr>
      <w:r>
        <w:rPr>
          <w:noProof/>
          <w:szCs w:val="20"/>
        </w:rPr>
        <w:t>Następnie tworzę folder testowy na komputerze klienta i sprawdzam, czy mogę pobrać pliki z repozytorium.</w:t>
      </w:r>
    </w:p>
    <w:p w14:paraId="5473D257" w14:textId="01E8FFFF" w:rsidR="00C54EC3" w:rsidRPr="00C54EC3" w:rsidRDefault="00C54EC3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>$</w:t>
      </w:r>
      <w:r>
        <w:rPr>
          <w:b/>
          <w:bCs/>
          <w:noProof/>
          <w:szCs w:val="20"/>
        </w:rPr>
        <w:t>git init</w:t>
      </w:r>
    </w:p>
    <w:p w14:paraId="48AECD01" w14:textId="5CDDA8D8" w:rsidR="00C54EC3" w:rsidRDefault="00C54EC3" w:rsidP="0034056B">
      <w:pPr>
        <w:jc w:val="left"/>
        <w:rPr>
          <w:noProof/>
          <w:szCs w:val="20"/>
        </w:rPr>
      </w:pPr>
      <w:r>
        <w:rPr>
          <w:noProof/>
          <w:szCs w:val="20"/>
        </w:rPr>
        <w:t>$</w:t>
      </w:r>
      <w:r w:rsidRPr="00C54EC3">
        <w:rPr>
          <w:b/>
          <w:bCs/>
          <w:noProof/>
          <w:szCs w:val="20"/>
        </w:rPr>
        <w:t xml:space="preserve"> </w:t>
      </w:r>
      <w:r>
        <w:rPr>
          <w:b/>
          <w:bCs/>
          <w:noProof/>
          <w:szCs w:val="20"/>
        </w:rPr>
        <w:t>git remote add origin iel-zne-serwer@192.168.107.250:/home/iel-zne-serwer/gitrepo.git</w:t>
      </w:r>
    </w:p>
    <w:p w14:paraId="27A47B4E" w14:textId="1DC76D37" w:rsidR="00C54EC3" w:rsidRPr="00C54EC3" w:rsidRDefault="00C54EC3" w:rsidP="0034056B">
      <w:pPr>
        <w:jc w:val="left"/>
        <w:rPr>
          <w:b/>
          <w:bCs/>
          <w:noProof/>
          <w:szCs w:val="20"/>
        </w:rPr>
      </w:pPr>
      <w:r>
        <w:rPr>
          <w:noProof/>
          <w:szCs w:val="20"/>
        </w:rPr>
        <w:t>$</w:t>
      </w:r>
      <w:r>
        <w:rPr>
          <w:b/>
          <w:bCs/>
          <w:noProof/>
          <w:szCs w:val="20"/>
        </w:rPr>
        <w:t>git pull</w:t>
      </w:r>
      <w:r w:rsidR="0054306D">
        <w:rPr>
          <w:b/>
          <w:bCs/>
          <w:noProof/>
          <w:szCs w:val="20"/>
        </w:rPr>
        <w:t xml:space="preserve"> origin master</w:t>
      </w:r>
    </w:p>
    <w:p w14:paraId="36E14E18" w14:textId="65A92ACF" w:rsidR="00C54EC3" w:rsidRDefault="00A81D1D" w:rsidP="0034056B">
      <w:pPr>
        <w:jc w:val="left"/>
        <w:rPr>
          <w:noProof/>
          <w:szCs w:val="20"/>
        </w:rPr>
      </w:pPr>
      <w:r>
        <w:rPr>
          <w:noProof/>
          <w:szCs w:val="20"/>
        </w:rPr>
        <w:t>Wszystko działa poprawnie.</w:t>
      </w:r>
    </w:p>
    <w:p w14:paraId="25DC4501" w14:textId="2CB0D0AE" w:rsidR="00CA2907" w:rsidRDefault="00CA2907" w:rsidP="0034056B">
      <w:pPr>
        <w:jc w:val="left"/>
        <w:rPr>
          <w:noProof/>
          <w:szCs w:val="20"/>
        </w:rPr>
      </w:pPr>
      <w:r>
        <w:rPr>
          <w:noProof/>
          <w:szCs w:val="20"/>
        </w:rPr>
        <w:lastRenderedPageBreak/>
        <w:t>--------------------------------------------------------------------------------------</w:t>
      </w:r>
    </w:p>
    <w:p w14:paraId="23006DE8" w14:textId="6FB9BCEF" w:rsidR="00CA2907" w:rsidRDefault="00C00E0F" w:rsidP="0034056B">
      <w:pPr>
        <w:jc w:val="left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Udostępniony katalog</w:t>
      </w:r>
    </w:p>
    <w:p w14:paraId="3C537DA3" w14:textId="44B7E6FA" w:rsidR="00C00E0F" w:rsidRDefault="00C00E0F" w:rsidP="0034056B">
      <w:pPr>
        <w:jc w:val="left"/>
        <w:rPr>
          <w:noProof/>
          <w:szCs w:val="20"/>
        </w:rPr>
      </w:pPr>
      <w:r>
        <w:rPr>
          <w:noProof/>
          <w:szCs w:val="20"/>
        </w:rPr>
        <w:t>1. Tworzę katalog o nazwie Remote na pulpicie serwera.</w:t>
      </w:r>
    </w:p>
    <w:p w14:paraId="192A8BE2" w14:textId="3BEBDBE0" w:rsidR="00C00E0F" w:rsidRDefault="00C00E0F" w:rsidP="0034056B">
      <w:pPr>
        <w:jc w:val="left"/>
        <w:rPr>
          <w:noProof/>
          <w:szCs w:val="20"/>
        </w:rPr>
      </w:pPr>
      <w:r w:rsidRPr="00C00E0F">
        <w:rPr>
          <w:noProof/>
          <w:szCs w:val="20"/>
        </w:rPr>
        <w:drawing>
          <wp:anchor distT="0" distB="0" distL="114300" distR="114300" simplePos="0" relativeHeight="251661312" behindDoc="0" locked="0" layoutInCell="1" allowOverlap="1" wp14:anchorId="0FC4B858" wp14:editId="5E9C12C5">
            <wp:simplePos x="0" y="0"/>
            <wp:positionH relativeFrom="column">
              <wp:posOffset>-42545</wp:posOffset>
            </wp:positionH>
            <wp:positionV relativeFrom="paragraph">
              <wp:posOffset>371475</wp:posOffset>
            </wp:positionV>
            <wp:extent cx="3733800" cy="3505200"/>
            <wp:effectExtent l="0" t="0" r="0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t xml:space="preserve">2. W menu podręcznym folderu wybieram </w:t>
      </w:r>
      <w:r>
        <w:rPr>
          <w:b/>
          <w:bCs/>
          <w:noProof/>
          <w:szCs w:val="20"/>
        </w:rPr>
        <w:t>Local Network Share</w:t>
      </w:r>
      <w:r>
        <w:rPr>
          <w:noProof/>
          <w:szCs w:val="20"/>
        </w:rPr>
        <w:t>, a następnie zaznaczam jak poniżej:</w:t>
      </w:r>
    </w:p>
    <w:p w14:paraId="70D1803A" w14:textId="77777777" w:rsidR="00C00E0F" w:rsidRDefault="00C00E0F" w:rsidP="0034056B">
      <w:pPr>
        <w:jc w:val="left"/>
        <w:rPr>
          <w:noProof/>
          <w:szCs w:val="20"/>
        </w:rPr>
      </w:pPr>
    </w:p>
    <w:p w14:paraId="4482DFE5" w14:textId="121F0B65" w:rsidR="00EB5C52" w:rsidRDefault="00C00E0F" w:rsidP="00C00E0F">
      <w:pPr>
        <w:rPr>
          <w:noProof/>
          <w:szCs w:val="20"/>
        </w:rPr>
      </w:pPr>
      <w:r>
        <w:rPr>
          <w:noProof/>
          <w:szCs w:val="20"/>
        </w:rPr>
        <w:t xml:space="preserve">3. Aby połączyć się z folderem należy wpisać adres maszyny w eksplorator plików (Windows) poprzedzony „\\” czyli </w:t>
      </w:r>
      <w:hyperlink r:id="rId20" w:history="1">
        <w:r w:rsidRPr="00D17DDE">
          <w:rPr>
            <w:rStyle w:val="Hipercze"/>
            <w:b/>
            <w:bCs/>
            <w:noProof/>
            <w:szCs w:val="20"/>
          </w:rPr>
          <w:t>\\192.168.107.250</w:t>
        </w:r>
      </w:hyperlink>
      <w:r>
        <w:rPr>
          <w:noProof/>
          <w:szCs w:val="20"/>
        </w:rPr>
        <w:t>.</w:t>
      </w:r>
    </w:p>
    <w:p w14:paraId="4C04E042" w14:textId="77777777" w:rsidR="00835609" w:rsidRDefault="00835609" w:rsidP="00C00E0F">
      <w:pPr>
        <w:rPr>
          <w:noProof/>
          <w:szCs w:val="20"/>
        </w:rPr>
      </w:pPr>
    </w:p>
    <w:p w14:paraId="1091D6D1" w14:textId="5A6AAA22" w:rsidR="00835609" w:rsidRDefault="00835609" w:rsidP="00C00E0F">
      <w:pPr>
        <w:rPr>
          <w:noProof/>
          <w:szCs w:val="20"/>
        </w:rPr>
      </w:pPr>
      <w:r w:rsidRPr="00835609">
        <w:rPr>
          <w:b/>
          <w:bCs/>
          <w:noProof/>
          <w:szCs w:val="20"/>
        </w:rPr>
        <w:lastRenderedPageBreak/>
        <w:drawing>
          <wp:anchor distT="0" distB="0" distL="114300" distR="114300" simplePos="0" relativeHeight="251662336" behindDoc="1" locked="0" layoutInCell="1" allowOverlap="1" wp14:anchorId="722DE1E7" wp14:editId="2D1A153C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5183505" cy="1664335"/>
            <wp:effectExtent l="0" t="0" r="0" b="0"/>
            <wp:wrapTight wrapText="bothSides">
              <wp:wrapPolygon edited="0">
                <wp:start x="0" y="0"/>
                <wp:lineTo x="0" y="21262"/>
                <wp:lineTo x="21513" y="21262"/>
                <wp:lineTo x="21513" y="0"/>
                <wp:lineTo x="0" y="0"/>
              </wp:wrapPolygon>
            </wp:wrapTight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t xml:space="preserve">4. Aby mapować dysk sieciowy z systemu windows należy w Eksploratorze plików w zakładce </w:t>
      </w:r>
      <w:r>
        <w:rPr>
          <w:b/>
          <w:bCs/>
          <w:noProof/>
          <w:szCs w:val="20"/>
        </w:rPr>
        <w:t xml:space="preserve">Ten komputer </w:t>
      </w:r>
      <w:r>
        <w:rPr>
          <w:noProof/>
          <w:szCs w:val="20"/>
        </w:rPr>
        <w:t>wybrać opcję „</w:t>
      </w:r>
      <w:r>
        <w:rPr>
          <w:b/>
          <w:bCs/>
          <w:noProof/>
          <w:szCs w:val="20"/>
        </w:rPr>
        <w:t>Mapuj dysk sieciowy</w:t>
      </w:r>
      <w:r>
        <w:rPr>
          <w:noProof/>
          <w:szCs w:val="20"/>
        </w:rPr>
        <w:t>”.</w:t>
      </w:r>
    </w:p>
    <w:p w14:paraId="6A70B386" w14:textId="5E7A4A51" w:rsidR="00835609" w:rsidRDefault="00835609" w:rsidP="00C00E0F">
      <w:pPr>
        <w:rPr>
          <w:noProof/>
          <w:szCs w:val="20"/>
        </w:rPr>
      </w:pPr>
      <w:r>
        <w:rPr>
          <w:noProof/>
          <w:szCs w:val="20"/>
        </w:rPr>
        <w:t>5. Następnie w oknie wybrać nazwę dysku oraz wpisać następujący adres:</w:t>
      </w:r>
    </w:p>
    <w:p w14:paraId="244C6B55" w14:textId="7B6E7100" w:rsidR="00835609" w:rsidRDefault="0009548F" w:rsidP="00C00E0F">
      <w:pPr>
        <w:rPr>
          <w:b/>
          <w:bCs/>
          <w:noProof/>
          <w:szCs w:val="20"/>
        </w:rPr>
      </w:pPr>
      <w:hyperlink r:id="rId22" w:history="1">
        <w:r w:rsidR="00683530" w:rsidRPr="001A764A">
          <w:rPr>
            <w:rStyle w:val="Hipercze"/>
            <w:b/>
            <w:bCs/>
            <w:noProof/>
            <w:szCs w:val="20"/>
          </w:rPr>
          <w:t>\\192.168.107.250</w:t>
        </w:r>
      </w:hyperlink>
      <w:r w:rsidR="00683530">
        <w:rPr>
          <w:b/>
          <w:bCs/>
          <w:noProof/>
          <w:szCs w:val="20"/>
        </w:rPr>
        <w:t>\Remote</w:t>
      </w:r>
    </w:p>
    <w:p w14:paraId="77B80A22" w14:textId="10105C9F" w:rsidR="00683530" w:rsidRDefault="00683530" w:rsidP="00C00E0F">
      <w:pPr>
        <w:rPr>
          <w:noProof/>
          <w:szCs w:val="20"/>
        </w:rPr>
      </w:pPr>
      <w:r w:rsidRPr="00683530">
        <w:rPr>
          <w:noProof/>
          <w:szCs w:val="20"/>
        </w:rPr>
        <w:drawing>
          <wp:anchor distT="0" distB="0" distL="114300" distR="114300" simplePos="0" relativeHeight="251663360" behindDoc="1" locked="0" layoutInCell="1" allowOverlap="1" wp14:anchorId="6AEE7D5C" wp14:editId="57A947F7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183505" cy="3838575"/>
            <wp:effectExtent l="0" t="0" r="0" b="9525"/>
            <wp:wrapTight wrapText="bothSides">
              <wp:wrapPolygon edited="0">
                <wp:start x="0" y="0"/>
                <wp:lineTo x="0" y="21546"/>
                <wp:lineTo x="21513" y="21546"/>
                <wp:lineTo x="21513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530">
        <w:rPr>
          <w:noProof/>
          <w:szCs w:val="20"/>
        </w:rPr>
        <w:t xml:space="preserve"> </w:t>
      </w:r>
      <w:r>
        <w:rPr>
          <w:noProof/>
          <w:szCs w:val="20"/>
        </w:rPr>
        <w:t xml:space="preserve">I opcjonalnie zaznaczyc opcje poniżej adresu. </w:t>
      </w:r>
    </w:p>
    <w:p w14:paraId="685AAFDC" w14:textId="61ACF825" w:rsidR="00683530" w:rsidRPr="00683530" w:rsidRDefault="00683530" w:rsidP="00683530">
      <w:pPr>
        <w:rPr>
          <w:b/>
          <w:bCs/>
          <w:noProof/>
          <w:szCs w:val="20"/>
        </w:rPr>
      </w:pPr>
      <w:r>
        <w:rPr>
          <w:noProof/>
          <w:szCs w:val="20"/>
        </w:rPr>
        <w:t xml:space="preserve">6. Zatwierdzić przyciskiem </w:t>
      </w:r>
      <w:r>
        <w:rPr>
          <w:b/>
          <w:bCs/>
          <w:noProof/>
          <w:szCs w:val="20"/>
        </w:rPr>
        <w:t>Zakończ</w:t>
      </w:r>
    </w:p>
    <w:p w14:paraId="0494D660" w14:textId="36BBB5F6" w:rsidR="00C00E0F" w:rsidRDefault="00EB5C52" w:rsidP="00794AC0">
      <w:pPr>
        <w:rPr>
          <w:noProof/>
          <w:szCs w:val="20"/>
        </w:rPr>
      </w:pPr>
      <w:r>
        <w:rPr>
          <w:noProof/>
          <w:szCs w:val="20"/>
        </w:rPr>
        <w:t xml:space="preserve">Niestety napotkałem problemy z odczytem plików. </w:t>
      </w:r>
      <w:r w:rsidR="005A493B">
        <w:rPr>
          <w:noProof/>
          <w:szCs w:val="20"/>
        </w:rPr>
        <w:t>Wytłumaczenie wymaga zagłębienia się w temat</w:t>
      </w:r>
      <w:r w:rsidR="00FB03CC">
        <w:rPr>
          <w:noProof/>
          <w:szCs w:val="20"/>
        </w:rPr>
        <w:t xml:space="preserve"> więc znajdzie się w dalszej części raportu</w:t>
      </w:r>
      <w:r w:rsidR="005A493B">
        <w:rPr>
          <w:noProof/>
          <w:szCs w:val="20"/>
        </w:rPr>
        <w:t>.</w:t>
      </w:r>
    </w:p>
    <w:p w14:paraId="5A4062DA" w14:textId="19ACA81F" w:rsidR="00A35CAB" w:rsidRDefault="00A35CAB" w:rsidP="00794AC0">
      <w:pPr>
        <w:rPr>
          <w:noProof/>
          <w:szCs w:val="20"/>
        </w:rPr>
      </w:pPr>
      <w:r>
        <w:rPr>
          <w:noProof/>
          <w:szCs w:val="20"/>
        </w:rPr>
        <w:lastRenderedPageBreak/>
        <w:t>--------------------------------------------------------------------------------------</w:t>
      </w:r>
    </w:p>
    <w:p w14:paraId="0FBA781E" w14:textId="785FEEC3" w:rsidR="00A35CAB" w:rsidRDefault="00A35CAB" w:rsidP="00794AC0">
      <w:pPr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t>Skrypt python-CAN</w:t>
      </w:r>
    </w:p>
    <w:p w14:paraId="0537B59A" w14:textId="502FFBF8" w:rsidR="00A35CAB" w:rsidRDefault="00A35CAB" w:rsidP="00794AC0">
      <w:pPr>
        <w:rPr>
          <w:b/>
          <w:bCs/>
          <w:noProof/>
          <w:szCs w:val="20"/>
        </w:rPr>
      </w:pPr>
      <w:r>
        <w:rPr>
          <w:noProof/>
          <w:szCs w:val="20"/>
        </w:rPr>
        <w:t xml:space="preserve">1. Instaluję bibliotekę CAN:(cmd) </w:t>
      </w:r>
      <w:r w:rsidRPr="00A35CAB">
        <w:rPr>
          <w:b/>
          <w:bCs/>
          <w:noProof/>
          <w:szCs w:val="20"/>
        </w:rPr>
        <w:t xml:space="preserve">python -m pip install </w:t>
      </w:r>
      <w:r w:rsidR="004628A2">
        <w:rPr>
          <w:b/>
          <w:bCs/>
          <w:noProof/>
          <w:szCs w:val="20"/>
        </w:rPr>
        <w:t>python-</w:t>
      </w:r>
      <w:r w:rsidRPr="00A35CAB">
        <w:rPr>
          <w:b/>
          <w:bCs/>
          <w:noProof/>
          <w:szCs w:val="20"/>
        </w:rPr>
        <w:t>can</w:t>
      </w:r>
    </w:p>
    <w:p w14:paraId="5BE23F85" w14:textId="1C3EC7EA" w:rsidR="004628A2" w:rsidRDefault="004628A2" w:rsidP="00794AC0">
      <w:pPr>
        <w:rPr>
          <w:noProof/>
          <w:szCs w:val="20"/>
        </w:rPr>
      </w:pPr>
      <w:r>
        <w:rPr>
          <w:noProof/>
          <w:szCs w:val="20"/>
        </w:rPr>
        <w:t>Napotkałem spore problemy związane z błędem,</w:t>
      </w:r>
      <w:r w:rsidR="00195F90">
        <w:rPr>
          <w:noProof/>
          <w:szCs w:val="20"/>
        </w:rPr>
        <w:t xml:space="preserve"> przez który</w:t>
      </w:r>
      <w:r>
        <w:rPr>
          <w:noProof/>
          <w:szCs w:val="20"/>
        </w:rPr>
        <w:t xml:space="preserve"> </w:t>
      </w:r>
      <w:r w:rsidR="00195F90">
        <w:rPr>
          <w:noProof/>
          <w:szCs w:val="20"/>
        </w:rPr>
        <w:t>kompilator</w:t>
      </w:r>
      <w:r>
        <w:rPr>
          <w:noProof/>
          <w:szCs w:val="20"/>
        </w:rPr>
        <w:t xml:space="preserve"> źle czytał bibliotekę can. Próbowałem wielu sposobów więc ostatecznie ciężko mi określić który doprowadził do oczekiwanego wyniku. Być może to połączenie kilku. Wypisuję poniżej te kroki:</w:t>
      </w:r>
    </w:p>
    <w:p w14:paraId="69BB93A5" w14:textId="77777777" w:rsidR="004628A2" w:rsidRDefault="004628A2" w:rsidP="00794AC0">
      <w:pPr>
        <w:rPr>
          <w:noProof/>
          <w:szCs w:val="20"/>
        </w:rPr>
      </w:pPr>
      <w:r>
        <w:rPr>
          <w:noProof/>
          <w:szCs w:val="20"/>
        </w:rPr>
        <w:t>1.1 Pobieram sterowniki PCAN:</w:t>
      </w:r>
    </w:p>
    <w:p w14:paraId="3FA0B6A4" w14:textId="53532239" w:rsidR="004628A2" w:rsidRDefault="004628A2" w:rsidP="00794AC0">
      <w:pPr>
        <w:rPr>
          <w:noProof/>
          <w:szCs w:val="20"/>
        </w:rPr>
      </w:pPr>
      <w:r>
        <w:rPr>
          <w:noProof/>
          <w:szCs w:val="20"/>
        </w:rPr>
        <w:t xml:space="preserve"> </w:t>
      </w:r>
      <w:hyperlink r:id="rId24" w:history="1">
        <w:r w:rsidR="00755170" w:rsidRPr="00DB04E3">
          <w:rPr>
            <w:rStyle w:val="Hipercze"/>
            <w:noProof/>
            <w:szCs w:val="20"/>
          </w:rPr>
          <w:t>https://www.peak-system.com/Support.55.0.html?&amp;L=1</w:t>
        </w:r>
      </w:hyperlink>
    </w:p>
    <w:p w14:paraId="356A3DDD" w14:textId="6DD08802" w:rsidR="00755170" w:rsidRPr="004628A2" w:rsidRDefault="00755170" w:rsidP="00794AC0">
      <w:pPr>
        <w:rPr>
          <w:noProof/>
          <w:szCs w:val="20"/>
        </w:rPr>
      </w:pPr>
      <w:r>
        <w:rPr>
          <w:noProof/>
          <w:szCs w:val="20"/>
        </w:rPr>
        <w:t>(instalacja domyślna)</w:t>
      </w:r>
    </w:p>
    <w:p w14:paraId="56572629" w14:textId="581772A9" w:rsidR="004628A2" w:rsidRDefault="004628A2" w:rsidP="00794AC0">
      <w:pPr>
        <w:rPr>
          <w:noProof/>
          <w:szCs w:val="20"/>
        </w:rPr>
      </w:pPr>
      <w:r>
        <w:rPr>
          <w:noProof/>
          <w:szCs w:val="20"/>
        </w:rPr>
        <w:t>1.2 Pobieram sterowniki Kvaser:</w:t>
      </w:r>
    </w:p>
    <w:p w14:paraId="1696B462" w14:textId="73FE97C7" w:rsidR="004628A2" w:rsidRDefault="004628A2" w:rsidP="00794AC0">
      <w:pPr>
        <w:rPr>
          <w:noProof/>
          <w:szCs w:val="20"/>
        </w:rPr>
      </w:pPr>
      <w:hyperlink r:id="rId25" w:history="1">
        <w:r w:rsidRPr="00DB04E3">
          <w:rPr>
            <w:rStyle w:val="Hipercze"/>
            <w:noProof/>
            <w:szCs w:val="20"/>
          </w:rPr>
          <w:t>https://www.kvaser.com/download/</w:t>
        </w:r>
      </w:hyperlink>
    </w:p>
    <w:p w14:paraId="0911B298" w14:textId="2E92C26D" w:rsidR="00755170" w:rsidRDefault="00755170" w:rsidP="00794AC0">
      <w:pPr>
        <w:rPr>
          <w:noProof/>
          <w:szCs w:val="20"/>
        </w:rPr>
      </w:pPr>
      <w:r>
        <w:rPr>
          <w:noProof/>
          <w:szCs w:val="20"/>
        </w:rPr>
        <w:t>(instalacja domyślna)</w:t>
      </w:r>
    </w:p>
    <w:p w14:paraId="6FA31642" w14:textId="77777777" w:rsidR="004628A2" w:rsidRDefault="004628A2" w:rsidP="00794AC0">
      <w:pPr>
        <w:rPr>
          <w:noProof/>
          <w:szCs w:val="20"/>
        </w:rPr>
      </w:pPr>
      <w:r>
        <w:rPr>
          <w:noProof/>
          <w:szCs w:val="20"/>
        </w:rPr>
        <w:t xml:space="preserve">1.3 Zmieniam wersję biblioteki poprzez cmd: </w:t>
      </w:r>
    </w:p>
    <w:p w14:paraId="60062D38" w14:textId="52DFD2B4" w:rsidR="004628A2" w:rsidRPr="004628A2" w:rsidRDefault="004628A2" w:rsidP="00794AC0">
      <w:pPr>
        <w:rPr>
          <w:b/>
          <w:bCs/>
          <w:noProof/>
          <w:szCs w:val="20"/>
        </w:rPr>
      </w:pPr>
      <w:r w:rsidRPr="00A35CAB">
        <w:rPr>
          <w:b/>
          <w:bCs/>
          <w:noProof/>
          <w:szCs w:val="20"/>
        </w:rPr>
        <w:t xml:space="preserve">python -m pip install </w:t>
      </w:r>
      <w:r>
        <w:rPr>
          <w:b/>
          <w:bCs/>
          <w:noProof/>
          <w:szCs w:val="20"/>
        </w:rPr>
        <w:t>python-</w:t>
      </w:r>
      <w:r w:rsidRPr="00A35CAB">
        <w:rPr>
          <w:b/>
          <w:bCs/>
          <w:noProof/>
          <w:szCs w:val="20"/>
        </w:rPr>
        <w:t>can</w:t>
      </w:r>
      <w:r>
        <w:rPr>
          <w:b/>
          <w:bCs/>
          <w:noProof/>
          <w:szCs w:val="20"/>
        </w:rPr>
        <w:t>==4.0.0.dev0</w:t>
      </w:r>
    </w:p>
    <w:p w14:paraId="45FC54BB" w14:textId="094A48B1" w:rsidR="004578FA" w:rsidRPr="004578FA" w:rsidRDefault="004578FA" w:rsidP="00794AC0">
      <w:pPr>
        <w:rPr>
          <w:noProof/>
          <w:szCs w:val="20"/>
        </w:rPr>
      </w:pPr>
      <w:r>
        <w:rPr>
          <w:noProof/>
          <w:szCs w:val="20"/>
        </w:rPr>
        <w:t xml:space="preserve">1.4 W środowisku python w przypadku błędu z importem biblioteki, w wyskakującym oknie pomocniczym wybieram </w:t>
      </w:r>
      <w:r>
        <w:rPr>
          <w:b/>
          <w:bCs/>
          <w:noProof/>
          <w:szCs w:val="20"/>
        </w:rPr>
        <w:t>install python-can package</w:t>
      </w:r>
    </w:p>
    <w:p w14:paraId="73DA76BF" w14:textId="17D347C0" w:rsidR="004628A2" w:rsidRPr="004628A2" w:rsidRDefault="004628A2" w:rsidP="00794AC0">
      <w:pPr>
        <w:rPr>
          <w:noProof/>
          <w:szCs w:val="20"/>
        </w:rPr>
      </w:pPr>
      <w:r>
        <w:rPr>
          <w:noProof/>
          <w:szCs w:val="20"/>
        </w:rPr>
        <w:t>2.</w:t>
      </w:r>
      <w:r w:rsidR="00303114">
        <w:rPr>
          <w:noProof/>
          <w:szCs w:val="20"/>
        </w:rPr>
        <w:t xml:space="preserve"> </w:t>
      </w:r>
    </w:p>
    <w:sectPr w:rsidR="004628A2" w:rsidRPr="004628A2" w:rsidSect="00DA52A1">
      <w:footerReference w:type="default" r:id="rId26"/>
      <w:headerReference w:type="first" r:id="rId27"/>
      <w:footerReference w:type="first" r:id="rId28"/>
      <w:pgSz w:w="11906" w:h="16838" w:code="9"/>
      <w:pgMar w:top="2325" w:right="1021" w:bottom="2155" w:left="2722" w:header="709" w:footer="124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2D79B4" w14:textId="77777777" w:rsidR="0009548F" w:rsidRDefault="0009548F" w:rsidP="006747BD">
      <w:pPr>
        <w:spacing w:after="0" w:line="240" w:lineRule="auto"/>
      </w:pPr>
      <w:r>
        <w:separator/>
      </w:r>
    </w:p>
  </w:endnote>
  <w:endnote w:type="continuationSeparator" w:id="0">
    <w:p w14:paraId="5543736B" w14:textId="77777777" w:rsidR="0009548F" w:rsidRDefault="0009548F" w:rsidP="0067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auto"/>
      </w:rPr>
      <w:id w:val="-1988227961"/>
      <w:docPartObj>
        <w:docPartGallery w:val="Page Numbers (Bottom of Page)"/>
        <w:docPartUnique/>
      </w:docPartObj>
    </w:sdtPr>
    <w:sdtEndPr/>
    <w:sdtContent>
      <w:sdt>
        <w:sdtPr>
          <w:rPr>
            <w:color w:val="auto"/>
          </w:rPr>
          <w:id w:val="-187525118"/>
          <w:docPartObj>
            <w:docPartGallery w:val="Page Numbers (Top of Page)"/>
            <w:docPartUnique/>
          </w:docPartObj>
        </w:sdtPr>
        <w:sdtEndPr/>
        <w:sdtContent>
          <w:p w14:paraId="756A5AEE" w14:textId="77777777" w:rsidR="00D40690" w:rsidRDefault="00D40690">
            <w:pPr>
              <w:pStyle w:val="Stopka"/>
            </w:pPr>
            <w:r>
              <w:t xml:space="preserve">Strona </w:t>
            </w:r>
            <w:r w:rsidR="004F10E8"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PAGE</w:instrText>
            </w:r>
            <w:r w:rsidR="004F10E8">
              <w:rPr>
                <w:b w:val="0"/>
                <w:bCs/>
                <w:sz w:val="24"/>
                <w:szCs w:val="24"/>
              </w:rPr>
              <w:fldChar w:fldCharType="separate"/>
            </w:r>
            <w:r w:rsidR="007242D9">
              <w:rPr>
                <w:bCs/>
                <w:noProof/>
              </w:rPr>
              <w:t>2</w:t>
            </w:r>
            <w:r w:rsidR="004F10E8">
              <w:rPr>
                <w:b w:val="0"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 w:rsidR="004F10E8"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NUMPAGES</w:instrText>
            </w:r>
            <w:r w:rsidR="004F10E8">
              <w:rPr>
                <w:b w:val="0"/>
                <w:bCs/>
                <w:sz w:val="24"/>
                <w:szCs w:val="24"/>
              </w:rPr>
              <w:fldChar w:fldCharType="separate"/>
            </w:r>
            <w:r w:rsidR="007242D9">
              <w:rPr>
                <w:bCs/>
                <w:noProof/>
              </w:rPr>
              <w:t>2</w:t>
            </w:r>
            <w:r w:rsidR="004F10E8">
              <w:rPr>
                <w:b w:val="0"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C2F5DDE" w14:textId="197E689A" w:rsidR="00D40690" w:rsidRDefault="00DA52A1">
    <w:pPr>
      <w:pStyle w:val="Stopka"/>
    </w:pPr>
    <w:r w:rsidRPr="00DA52A1">
      <w:rPr>
        <w:noProof/>
        <w:lang w:eastAsia="pl-PL"/>
      </w:rPr>
      <w:drawing>
        <wp:anchor distT="0" distB="0" distL="114300" distR="114300" simplePos="0" relativeHeight="251671552" behindDoc="1" locked="1" layoutInCell="1" allowOverlap="1" wp14:anchorId="2BFB851A" wp14:editId="6B2E10F5">
          <wp:simplePos x="0" y="0"/>
          <wp:positionH relativeFrom="column">
            <wp:posOffset>4589780</wp:posOffset>
          </wp:positionH>
          <wp:positionV relativeFrom="page">
            <wp:posOffset>9825990</wp:posOffset>
          </wp:positionV>
          <wp:extent cx="1231200" cy="849600"/>
          <wp:effectExtent l="0" t="0" r="0" b="0"/>
          <wp:wrapNone/>
          <wp:docPr id="10" name="Obraz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az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1200" cy="84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D162D">
      <w:rPr>
        <w:noProof/>
      </w:rPr>
      <mc:AlternateContent>
        <mc:Choice Requires="wps">
          <w:drawing>
            <wp:anchor distT="0" distB="0" distL="114300" distR="114300" simplePos="0" relativeHeight="251672576" behindDoc="1" locked="1" layoutInCell="1" allowOverlap="1" wp14:anchorId="614D7107" wp14:editId="33A34442">
              <wp:simplePos x="0" y="0"/>
              <wp:positionH relativeFrom="margin">
                <wp:posOffset>-4445</wp:posOffset>
              </wp:positionH>
              <wp:positionV relativeFrom="page">
                <wp:posOffset>9822180</wp:posOffset>
              </wp:positionV>
              <wp:extent cx="4612640" cy="431800"/>
              <wp:effectExtent l="0" t="0" r="0" b="0"/>
              <wp:wrapNone/>
              <wp:docPr id="8" name="Pole tekstow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4612640" cy="431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CA0204" w14:textId="77777777" w:rsidR="00ED2582" w:rsidRDefault="00ED2582" w:rsidP="00ED2582">
                          <w:pPr>
                            <w:pStyle w:val="LukStopka-adres"/>
                          </w:pPr>
                          <w:r>
                            <w:t>Sieć Badawcza Łukasiewicz – Instytut Elektrotechniki</w:t>
                          </w:r>
                        </w:p>
                        <w:p w14:paraId="17BC1D69" w14:textId="77777777" w:rsidR="00ED2582" w:rsidRDefault="00ED2582" w:rsidP="00ED2582">
                          <w:pPr>
                            <w:pStyle w:val="LukStopka-adres"/>
                          </w:pPr>
                          <w:r>
                            <w:t>04-703 Warszawa, ul. Mieczysława Pożaryskiego 28, Tel: +48 22 11 25 200,</w:t>
                          </w:r>
                        </w:p>
                        <w:p w14:paraId="26C10356" w14:textId="77777777" w:rsidR="00ED2582" w:rsidRDefault="00ED2582" w:rsidP="00ED2582">
                          <w:pPr>
                            <w:pStyle w:val="LukStopka-adres"/>
                          </w:pPr>
                          <w:r>
                            <w:t>E-mail: iel@iel.pl | NIP: 525 000 76 84, REGON: 000037902</w:t>
                          </w:r>
                        </w:p>
                        <w:p w14:paraId="55A9CAF0" w14:textId="343AA5FB" w:rsidR="00DA52A1" w:rsidRPr="004F5805" w:rsidRDefault="00D22FDA" w:rsidP="00DA52A1">
                          <w:pPr>
                            <w:pStyle w:val="LukStopka-adres"/>
                            <w:rPr>
                              <w:lang w:val="de-DE"/>
                            </w:rPr>
                          </w:pPr>
                          <w:r>
                            <w:t>Sąd Rejonowy dla M.st. Warszawy w Warszawie</w:t>
                          </w:r>
                          <w:r w:rsidR="00ED2582">
                            <w:t>, XIII Wydz</w:t>
                          </w:r>
                          <w:r w:rsidR="00ED162D">
                            <w:t>iał</w:t>
                          </w:r>
                          <w:r w:rsidR="00ED2582">
                            <w:t xml:space="preserve"> Gospodarczy KRS nr 0000047884</w:t>
                          </w:r>
                          <w:r w:rsidR="00ED2582">
                            <w:softHyphen/>
                          </w:r>
                          <w:r w:rsidR="00ED2582">
                            <w:softHyphen/>
                          </w:r>
                          <w:r w:rsidR="00ED2582">
                            <w:softHyphen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4D7107" id="_x0000_t202" coordsize="21600,21600" o:spt="202" path="m,l,21600r21600,l21600,xe">
              <v:stroke joinstyle="miter"/>
              <v:path gradientshapeok="t" o:connecttype="rect"/>
            </v:shapetype>
            <v:shape id="Pole tekstowe 2" o:spid="_x0000_s1026" type="#_x0000_t202" style="position:absolute;left:0;text-align:left;margin-left:-.35pt;margin-top:773.4pt;width:363.2pt;height:34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" filled="f" stroked="f">
              <o:lock v:ext="edit" aspectratio="t"/>
              <v:textbox style="mso-fit-shape-to-text:t" inset="0,0,0,0">
                <w:txbxContent>
                  <w:p w14:paraId="23CA0204" w14:textId="77777777" w:rsidR="00ED2582" w:rsidRDefault="00ED2582" w:rsidP="00ED2582">
                    <w:pPr>
                      <w:pStyle w:val="LukStopka-adres"/>
                    </w:pPr>
                    <w:r>
                      <w:t>Sieć Badawcza Łukasiewicz – Instytut Elektrotechniki</w:t>
                    </w:r>
                  </w:p>
                  <w:p w14:paraId="17BC1D69" w14:textId="77777777" w:rsidR="00ED2582" w:rsidRDefault="00ED2582" w:rsidP="00ED2582">
                    <w:pPr>
                      <w:pStyle w:val="LukStopka-adres"/>
                    </w:pPr>
                    <w:r>
                      <w:t>04-703 Warszawa, ul. Mieczysława Pożaryskiego 28, Tel: +48 22 11 25 200,</w:t>
                    </w:r>
                  </w:p>
                  <w:p w14:paraId="26C10356" w14:textId="77777777" w:rsidR="00ED2582" w:rsidRDefault="00ED2582" w:rsidP="00ED2582">
                    <w:pPr>
                      <w:pStyle w:val="LukStopka-adres"/>
                    </w:pPr>
                    <w:r>
                      <w:t>E-mail: iel@iel.pl | NIP: 525 000 76 84, REGON: 000037902</w:t>
                    </w:r>
                  </w:p>
                  <w:p w14:paraId="55A9CAF0" w14:textId="343AA5FB" w:rsidR="00DA52A1" w:rsidRPr="004F5805" w:rsidRDefault="00D22FDA" w:rsidP="00DA52A1">
                    <w:pPr>
                      <w:pStyle w:val="LukStopka-adres"/>
                      <w:rPr>
                        <w:lang w:val="de-DE"/>
                      </w:rPr>
                    </w:pPr>
                    <w:r>
                      <w:t>Sąd Rejonowy dla M.st. Warszawy w Warszawie</w:t>
                    </w:r>
                    <w:r w:rsidR="00ED2582">
                      <w:t>, XIII Wydz</w:t>
                    </w:r>
                    <w:r w:rsidR="00ED162D">
                      <w:t>iał</w:t>
                    </w:r>
                    <w:r w:rsidR="00ED2582">
                      <w:t xml:space="preserve"> Gospodarczy KRS nr 0000047884</w:t>
                    </w:r>
                    <w:r w:rsidR="00ED2582">
                      <w:softHyphen/>
                    </w:r>
                    <w:r w:rsidR="00ED2582">
                      <w:softHyphen/>
                    </w:r>
                    <w:r w:rsidR="00ED2582">
                      <w:softHyphen/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auto"/>
      </w:rPr>
      <w:id w:val="167754125"/>
      <w:docPartObj>
        <w:docPartGallery w:val="Page Numbers (Bottom of Page)"/>
        <w:docPartUnique/>
      </w:docPartObj>
    </w:sdtPr>
    <w:sdtEndPr/>
    <w:sdtContent>
      <w:sdt>
        <w:sdtPr>
          <w:rPr>
            <w:color w:val="auto"/>
          </w:r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68E12197" w14:textId="77777777" w:rsidR="004F5805" w:rsidRPr="00D40690" w:rsidRDefault="004F5805" w:rsidP="00D40690">
            <w:pPr>
              <w:pStyle w:val="Stopka"/>
            </w:pPr>
            <w:r w:rsidRPr="00D40690">
              <w:t xml:space="preserve">Strona </w:t>
            </w:r>
            <w:r w:rsidR="004F10E8" w:rsidRPr="00D40690">
              <w:fldChar w:fldCharType="begin"/>
            </w:r>
            <w:r w:rsidRPr="00D40690">
              <w:instrText>PAGE</w:instrText>
            </w:r>
            <w:r w:rsidR="004F10E8" w:rsidRPr="00D40690">
              <w:fldChar w:fldCharType="separate"/>
            </w:r>
            <w:r w:rsidR="007242D9">
              <w:rPr>
                <w:noProof/>
              </w:rPr>
              <w:t>1</w:t>
            </w:r>
            <w:r w:rsidR="004F10E8" w:rsidRPr="00D40690">
              <w:fldChar w:fldCharType="end"/>
            </w:r>
            <w:r w:rsidRPr="00D40690">
              <w:t xml:space="preserve"> z </w:t>
            </w:r>
            <w:r w:rsidR="004F10E8" w:rsidRPr="00D40690">
              <w:fldChar w:fldCharType="begin"/>
            </w:r>
            <w:r w:rsidRPr="00D40690">
              <w:instrText>NUMPAGES</w:instrText>
            </w:r>
            <w:r w:rsidR="004F10E8" w:rsidRPr="00D40690">
              <w:fldChar w:fldCharType="separate"/>
            </w:r>
            <w:r w:rsidR="007242D9">
              <w:rPr>
                <w:noProof/>
              </w:rPr>
              <w:t>2</w:t>
            </w:r>
            <w:r w:rsidR="004F10E8" w:rsidRPr="00D40690">
              <w:fldChar w:fldCharType="end"/>
            </w:r>
          </w:p>
        </w:sdtContent>
      </w:sdt>
    </w:sdtContent>
  </w:sdt>
  <w:p w14:paraId="1FD29C43" w14:textId="600A36B2" w:rsidR="003F4BA3" w:rsidRPr="00D06D36" w:rsidRDefault="004F5805" w:rsidP="00D06D36">
    <w:pPr>
      <w:pStyle w:val="LukStopka-adres"/>
      <w:rPr>
        <w:spacing w:val="2"/>
      </w:rPr>
    </w:pPr>
    <w:r>
      <w:rPr>
        <w:spacing w:val="2"/>
        <w:lang w:eastAsia="pl-PL"/>
      </w:rPr>
      <w:drawing>
        <wp:anchor distT="0" distB="0" distL="114300" distR="114300" simplePos="0" relativeHeight="251661312" behindDoc="1" locked="1" layoutInCell="1" allowOverlap="1" wp14:anchorId="590AF5A8" wp14:editId="147F0EB1">
          <wp:simplePos x="0" y="0"/>
          <wp:positionH relativeFrom="column">
            <wp:posOffset>4594627</wp:posOffset>
          </wp:positionH>
          <wp:positionV relativeFrom="page">
            <wp:posOffset>9846945</wp:posOffset>
          </wp:positionV>
          <wp:extent cx="1231200" cy="849600"/>
          <wp:effectExtent l="0" t="0" r="0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az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1200" cy="84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D162D">
      <w:rPr>
        <w:spacing w:val="2"/>
      </w:rPr>
      <mc:AlternateContent>
        <mc:Choice Requires="wps">
          <w:drawing>
            <wp:anchor distT="0" distB="0" distL="114300" distR="114300" simplePos="0" relativeHeight="251662336" behindDoc="1" locked="1" layoutInCell="1" allowOverlap="1" wp14:anchorId="69635BEA" wp14:editId="27256115">
              <wp:simplePos x="0" y="0"/>
              <wp:positionH relativeFrom="margin">
                <wp:align>left</wp:align>
              </wp:positionH>
              <wp:positionV relativeFrom="page">
                <wp:posOffset>9841230</wp:posOffset>
              </wp:positionV>
              <wp:extent cx="4554855" cy="431800"/>
              <wp:effectExtent l="0" t="0" r="0" b="0"/>
              <wp:wrapNone/>
              <wp:docPr id="217" name="Pole tekstow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4554855" cy="431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0DC1BB4" w14:textId="6898A40B" w:rsidR="00DA52A1" w:rsidRDefault="00DA52A1" w:rsidP="00DA52A1">
                          <w:pPr>
                            <w:pStyle w:val="LukStopka-adres"/>
                          </w:pPr>
                          <w:r>
                            <w:t xml:space="preserve">Sieć Badawcza Łukasiewicz – Instytut </w:t>
                          </w:r>
                          <w:r w:rsidR="00844574">
                            <w:t>Elektrotechniki</w:t>
                          </w:r>
                        </w:p>
                        <w:p w14:paraId="671F8F58" w14:textId="70FD585D" w:rsidR="00DA52A1" w:rsidRDefault="00251BFD" w:rsidP="00DA52A1">
                          <w:pPr>
                            <w:pStyle w:val="LukStopka-adres"/>
                          </w:pPr>
                          <w:r>
                            <w:t>04-703 Warszawa, ul. Mieczysława Pożaryskiego 28</w:t>
                          </w:r>
                          <w:r w:rsidR="00844574">
                            <w:t>,</w:t>
                          </w:r>
                          <w:r w:rsidR="00DA52A1">
                            <w:t xml:space="preserve"> Tel: +48 </w:t>
                          </w:r>
                          <w:r w:rsidR="00B72679">
                            <w:t>22</w:t>
                          </w:r>
                          <w:r w:rsidR="00685711">
                            <w:t> </w:t>
                          </w:r>
                          <w:r w:rsidR="00B72679">
                            <w:t>11</w:t>
                          </w:r>
                          <w:r w:rsidR="00685711">
                            <w:t xml:space="preserve"> </w:t>
                          </w:r>
                          <w:r w:rsidR="00B72679">
                            <w:t>25</w:t>
                          </w:r>
                          <w:r w:rsidR="00685711">
                            <w:t xml:space="preserve"> </w:t>
                          </w:r>
                          <w:r w:rsidR="00B72679">
                            <w:t>200</w:t>
                          </w:r>
                          <w:r w:rsidR="00685711">
                            <w:t>,</w:t>
                          </w:r>
                        </w:p>
                        <w:p w14:paraId="40CB23B2" w14:textId="77777777" w:rsidR="00DA52A1" w:rsidRDefault="00DA52A1" w:rsidP="00DA52A1">
                          <w:pPr>
                            <w:pStyle w:val="LukStopka-adres"/>
                          </w:pPr>
                          <w:r>
                            <w:t xml:space="preserve">E-mail: </w:t>
                          </w:r>
                          <w:r w:rsidR="00844574">
                            <w:t>iel</w:t>
                          </w:r>
                          <w:r>
                            <w:t>@i</w:t>
                          </w:r>
                          <w:r w:rsidR="00844574">
                            <w:t>el</w:t>
                          </w:r>
                          <w:r>
                            <w:t xml:space="preserve">.pl | NIP: 525 000 </w:t>
                          </w:r>
                          <w:r w:rsidR="00844574">
                            <w:t>76</w:t>
                          </w:r>
                          <w:r>
                            <w:t xml:space="preserve"> </w:t>
                          </w:r>
                          <w:r w:rsidR="00844574">
                            <w:t>84</w:t>
                          </w:r>
                          <w:r>
                            <w:t xml:space="preserve">, REGON: </w:t>
                          </w:r>
                          <w:r w:rsidR="00844574">
                            <w:t>000037902</w:t>
                          </w:r>
                        </w:p>
                        <w:p w14:paraId="4C253FC0" w14:textId="03CD2D76" w:rsidR="004F5805" w:rsidRPr="004F5805" w:rsidRDefault="00DA52A1" w:rsidP="00DA52A1">
                          <w:pPr>
                            <w:pStyle w:val="LukStopka-adres"/>
                            <w:rPr>
                              <w:lang w:val="de-DE"/>
                            </w:rPr>
                          </w:pPr>
                          <w:r>
                            <w:t>Sąd Rejonowy</w:t>
                          </w:r>
                          <w:r w:rsidR="007F6271">
                            <w:t xml:space="preserve"> </w:t>
                          </w:r>
                          <w:r w:rsidR="0068124C">
                            <w:t xml:space="preserve">dla </w:t>
                          </w:r>
                          <w:r w:rsidR="00D22FDA">
                            <w:t>M</w:t>
                          </w:r>
                          <w:r>
                            <w:t>.st. Warszawy</w:t>
                          </w:r>
                          <w:r w:rsidR="00D22FDA">
                            <w:t xml:space="preserve"> w Warszawie</w:t>
                          </w:r>
                          <w:r>
                            <w:t>, XIII Wydz</w:t>
                          </w:r>
                          <w:r w:rsidR="00ED162D">
                            <w:t>iał</w:t>
                          </w:r>
                          <w:r>
                            <w:t xml:space="preserve"> Gospodarczy KRS nr 000004</w:t>
                          </w:r>
                          <w:r w:rsidR="00844574">
                            <w:t>7884</w:t>
                          </w:r>
                          <w:r w:rsidR="00844574">
                            <w:softHyphen/>
                          </w:r>
                          <w:r w:rsidR="00844574">
                            <w:softHyphen/>
                          </w:r>
                          <w:r w:rsidR="00844574">
                            <w:softHyphen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9635BE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0;margin-top:774.9pt;width:358.65pt;height:34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" filled="f" stroked="f">
              <o:lock v:ext="edit" aspectratio="t"/>
              <v:textbox style="mso-fit-shape-to-text:t" inset="0,0,0,0">
                <w:txbxContent>
                  <w:p w14:paraId="10DC1BB4" w14:textId="6898A40B" w:rsidR="00DA52A1" w:rsidRDefault="00DA52A1" w:rsidP="00DA52A1">
                    <w:pPr>
                      <w:pStyle w:val="LukStopka-adres"/>
                    </w:pPr>
                    <w:r>
                      <w:t xml:space="preserve">Sieć Badawcza Łukasiewicz – Instytut </w:t>
                    </w:r>
                    <w:r w:rsidR="00844574">
                      <w:t>Elektrotechniki</w:t>
                    </w:r>
                  </w:p>
                  <w:p w14:paraId="671F8F58" w14:textId="70FD585D" w:rsidR="00DA52A1" w:rsidRDefault="00251BFD" w:rsidP="00DA52A1">
                    <w:pPr>
                      <w:pStyle w:val="LukStopka-adres"/>
                    </w:pPr>
                    <w:r>
                      <w:t>04-703 Warszawa, ul. Mieczysława Pożaryskiego 28</w:t>
                    </w:r>
                    <w:r w:rsidR="00844574">
                      <w:t>,</w:t>
                    </w:r>
                    <w:r w:rsidR="00DA52A1">
                      <w:t xml:space="preserve"> Tel: +48 </w:t>
                    </w:r>
                    <w:r w:rsidR="00B72679">
                      <w:t>22</w:t>
                    </w:r>
                    <w:r w:rsidR="00685711">
                      <w:t> </w:t>
                    </w:r>
                    <w:r w:rsidR="00B72679">
                      <w:t>11</w:t>
                    </w:r>
                    <w:r w:rsidR="00685711">
                      <w:t xml:space="preserve"> </w:t>
                    </w:r>
                    <w:r w:rsidR="00B72679">
                      <w:t>25</w:t>
                    </w:r>
                    <w:r w:rsidR="00685711">
                      <w:t xml:space="preserve"> </w:t>
                    </w:r>
                    <w:r w:rsidR="00B72679">
                      <w:t>200</w:t>
                    </w:r>
                    <w:r w:rsidR="00685711">
                      <w:t>,</w:t>
                    </w:r>
                  </w:p>
                  <w:p w14:paraId="40CB23B2" w14:textId="77777777" w:rsidR="00DA52A1" w:rsidRDefault="00DA52A1" w:rsidP="00DA52A1">
                    <w:pPr>
                      <w:pStyle w:val="LukStopka-adres"/>
                    </w:pPr>
                    <w:r>
                      <w:t xml:space="preserve">E-mail: </w:t>
                    </w:r>
                    <w:r w:rsidR="00844574">
                      <w:t>iel</w:t>
                    </w:r>
                    <w:r>
                      <w:t>@i</w:t>
                    </w:r>
                    <w:r w:rsidR="00844574">
                      <w:t>el</w:t>
                    </w:r>
                    <w:r>
                      <w:t xml:space="preserve">.pl | NIP: 525 000 </w:t>
                    </w:r>
                    <w:r w:rsidR="00844574">
                      <w:t>76</w:t>
                    </w:r>
                    <w:r>
                      <w:t xml:space="preserve"> </w:t>
                    </w:r>
                    <w:r w:rsidR="00844574">
                      <w:t>84</w:t>
                    </w:r>
                    <w:r>
                      <w:t xml:space="preserve">, REGON: </w:t>
                    </w:r>
                    <w:r w:rsidR="00844574">
                      <w:t>000037902</w:t>
                    </w:r>
                  </w:p>
                  <w:p w14:paraId="4C253FC0" w14:textId="03CD2D76" w:rsidR="004F5805" w:rsidRPr="004F5805" w:rsidRDefault="00DA52A1" w:rsidP="00DA52A1">
                    <w:pPr>
                      <w:pStyle w:val="LukStopka-adres"/>
                      <w:rPr>
                        <w:lang w:val="de-DE"/>
                      </w:rPr>
                    </w:pPr>
                    <w:r>
                      <w:t>Sąd Rejonowy</w:t>
                    </w:r>
                    <w:r w:rsidR="007F6271">
                      <w:t xml:space="preserve"> </w:t>
                    </w:r>
                    <w:r w:rsidR="0068124C">
                      <w:t xml:space="preserve">dla </w:t>
                    </w:r>
                    <w:r w:rsidR="00D22FDA">
                      <w:t>M</w:t>
                    </w:r>
                    <w:r>
                      <w:t>.st. Warszawy</w:t>
                    </w:r>
                    <w:r w:rsidR="00D22FDA">
                      <w:t xml:space="preserve"> w Warszawie</w:t>
                    </w:r>
                    <w:r>
                      <w:t>, XIII Wydz</w:t>
                    </w:r>
                    <w:r w:rsidR="00ED162D">
                      <w:t>iał</w:t>
                    </w:r>
                    <w:r>
                      <w:t xml:space="preserve"> Gospodarczy KRS nr 000004</w:t>
                    </w:r>
                    <w:r w:rsidR="00844574">
                      <w:t>7884</w:t>
                    </w:r>
                    <w:r w:rsidR="00844574">
                      <w:softHyphen/>
                    </w:r>
                    <w:r w:rsidR="00844574">
                      <w:softHyphen/>
                    </w:r>
                    <w:r w:rsidR="00844574">
                      <w:softHyphen/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  <w:r w:rsidR="00844574">
      <w:rPr>
        <w:spacing w:val="2"/>
      </w:rPr>
      <w:softHyphen/>
    </w:r>
    <w:r w:rsidR="00844574">
      <w:rPr>
        <w:spacing w:val="2"/>
      </w:rP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7ED62B" w14:textId="77777777" w:rsidR="0009548F" w:rsidRDefault="0009548F" w:rsidP="006747BD">
      <w:pPr>
        <w:spacing w:after="0" w:line="240" w:lineRule="auto"/>
      </w:pPr>
      <w:r>
        <w:separator/>
      </w:r>
    </w:p>
  </w:footnote>
  <w:footnote w:type="continuationSeparator" w:id="0">
    <w:p w14:paraId="2EA89C1A" w14:textId="77777777" w:rsidR="0009548F" w:rsidRDefault="0009548F" w:rsidP="00674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D4E79" w14:textId="77777777" w:rsidR="006747BD" w:rsidRPr="00DA52A1" w:rsidRDefault="00DA52A1">
    <w:pPr>
      <w:pStyle w:val="Nagwek"/>
    </w:pPr>
    <w:r>
      <w:rPr>
        <w:noProof/>
        <w:lang w:eastAsia="pl-PL"/>
      </w:rPr>
      <w:drawing>
        <wp:anchor distT="0" distB="0" distL="114300" distR="114300" simplePos="0" relativeHeight="251667456" behindDoc="1" locked="1" layoutInCell="1" allowOverlap="1" wp14:anchorId="72F5F447" wp14:editId="60A946B8">
          <wp:simplePos x="0" y="0"/>
          <wp:positionH relativeFrom="page">
            <wp:posOffset>0</wp:posOffset>
          </wp:positionH>
          <wp:positionV relativeFrom="page">
            <wp:posOffset>16510</wp:posOffset>
          </wp:positionV>
          <wp:extent cx="1702435" cy="2295525"/>
          <wp:effectExtent l="19050" t="0" r="0" b="0"/>
          <wp:wrapNone/>
          <wp:docPr id="2" name="Obraz 2" descr="Obraz zawierający obiekt&#10;&#10;Opis wygenerowany automatyczn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ukasiewicz-Logo-Rozsz-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2435" cy="2295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31EB4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8C8012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5AE8C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A2EDF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31494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36FA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22F5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A65B3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6CF1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44C3E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0F325B"/>
    <w:multiLevelType w:val="hybridMultilevel"/>
    <w:tmpl w:val="61D814FA"/>
    <w:lvl w:ilvl="0" w:tplc="EB6C15A2">
      <w:start w:val="1"/>
      <w:numFmt w:val="decimal"/>
      <w:lvlText w:val="%1.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>
      <w:start w:val="1"/>
      <w:numFmt w:val="lowerLetter"/>
      <w:lvlText w:val="%5."/>
      <w:lvlJc w:val="left"/>
      <w:pPr>
        <w:ind w:left="3960" w:hanging="360"/>
      </w:pPr>
    </w:lvl>
    <w:lvl w:ilvl="5" w:tplc="0415001B">
      <w:start w:val="1"/>
      <w:numFmt w:val="lowerRoman"/>
      <w:lvlText w:val="%6."/>
      <w:lvlJc w:val="right"/>
      <w:pPr>
        <w:ind w:left="4680" w:hanging="180"/>
      </w:pPr>
    </w:lvl>
    <w:lvl w:ilvl="6" w:tplc="0415000F">
      <w:start w:val="1"/>
      <w:numFmt w:val="decimal"/>
      <w:lvlText w:val="%7."/>
      <w:lvlJc w:val="left"/>
      <w:pPr>
        <w:ind w:left="5400" w:hanging="360"/>
      </w:pPr>
    </w:lvl>
    <w:lvl w:ilvl="7" w:tplc="04150019">
      <w:start w:val="1"/>
      <w:numFmt w:val="lowerLetter"/>
      <w:lvlText w:val="%8."/>
      <w:lvlJc w:val="left"/>
      <w:pPr>
        <w:ind w:left="6120" w:hanging="360"/>
      </w:pPr>
    </w:lvl>
    <w:lvl w:ilvl="8" w:tplc="0415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7B025F"/>
    <w:multiLevelType w:val="hybridMultilevel"/>
    <w:tmpl w:val="535EC442"/>
    <w:lvl w:ilvl="0" w:tplc="1F2C5C02">
      <w:start w:val="1"/>
      <w:numFmt w:val="decimal"/>
      <w:lvlText w:val="%1."/>
      <w:lvlJc w:val="left"/>
      <w:pPr>
        <w:ind w:left="1068" w:hanging="360"/>
      </w:p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>
      <w:start w:val="1"/>
      <w:numFmt w:val="lowerRoman"/>
      <w:lvlText w:val="%3."/>
      <w:lvlJc w:val="right"/>
      <w:pPr>
        <w:ind w:left="2508" w:hanging="180"/>
      </w:pPr>
    </w:lvl>
    <w:lvl w:ilvl="3" w:tplc="0415000F">
      <w:start w:val="1"/>
      <w:numFmt w:val="decimal"/>
      <w:lvlText w:val="%4."/>
      <w:lvlJc w:val="left"/>
      <w:pPr>
        <w:ind w:left="3228" w:hanging="360"/>
      </w:pPr>
    </w:lvl>
    <w:lvl w:ilvl="4" w:tplc="04150019">
      <w:start w:val="1"/>
      <w:numFmt w:val="lowerLetter"/>
      <w:lvlText w:val="%5."/>
      <w:lvlJc w:val="left"/>
      <w:pPr>
        <w:ind w:left="3948" w:hanging="360"/>
      </w:pPr>
    </w:lvl>
    <w:lvl w:ilvl="5" w:tplc="0415001B">
      <w:start w:val="1"/>
      <w:numFmt w:val="lowerRoman"/>
      <w:lvlText w:val="%6."/>
      <w:lvlJc w:val="right"/>
      <w:pPr>
        <w:ind w:left="4668" w:hanging="180"/>
      </w:pPr>
    </w:lvl>
    <w:lvl w:ilvl="6" w:tplc="0415000F">
      <w:start w:val="1"/>
      <w:numFmt w:val="decimal"/>
      <w:lvlText w:val="%7."/>
      <w:lvlJc w:val="left"/>
      <w:pPr>
        <w:ind w:left="5388" w:hanging="360"/>
      </w:pPr>
    </w:lvl>
    <w:lvl w:ilvl="7" w:tplc="04150019">
      <w:start w:val="1"/>
      <w:numFmt w:val="lowerLetter"/>
      <w:lvlText w:val="%8."/>
      <w:lvlJc w:val="left"/>
      <w:pPr>
        <w:ind w:left="6108" w:hanging="360"/>
      </w:pPr>
    </w:lvl>
    <w:lvl w:ilvl="8" w:tplc="0415001B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309513F"/>
    <w:multiLevelType w:val="hybridMultilevel"/>
    <w:tmpl w:val="FC7EFE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AB2260"/>
    <w:multiLevelType w:val="hybridMultilevel"/>
    <w:tmpl w:val="78B4033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7E48D1"/>
    <w:multiLevelType w:val="hybridMultilevel"/>
    <w:tmpl w:val="9248392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C538B9"/>
    <w:multiLevelType w:val="hybridMultilevel"/>
    <w:tmpl w:val="D69E2796"/>
    <w:lvl w:ilvl="0" w:tplc="6F1C2514">
      <w:start w:val="1"/>
      <w:numFmt w:val="decimal"/>
      <w:lvlText w:val="%1.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>
      <w:start w:val="1"/>
      <w:numFmt w:val="lowerLetter"/>
      <w:lvlText w:val="%5."/>
      <w:lvlJc w:val="left"/>
      <w:pPr>
        <w:ind w:left="3960" w:hanging="360"/>
      </w:pPr>
    </w:lvl>
    <w:lvl w:ilvl="5" w:tplc="0415001B">
      <w:start w:val="1"/>
      <w:numFmt w:val="lowerRoman"/>
      <w:lvlText w:val="%6."/>
      <w:lvlJc w:val="right"/>
      <w:pPr>
        <w:ind w:left="4680" w:hanging="180"/>
      </w:pPr>
    </w:lvl>
    <w:lvl w:ilvl="6" w:tplc="0415000F">
      <w:start w:val="1"/>
      <w:numFmt w:val="decimal"/>
      <w:lvlText w:val="%7."/>
      <w:lvlJc w:val="left"/>
      <w:pPr>
        <w:ind w:left="5400" w:hanging="360"/>
      </w:pPr>
    </w:lvl>
    <w:lvl w:ilvl="7" w:tplc="04150019">
      <w:start w:val="1"/>
      <w:numFmt w:val="lowerLetter"/>
      <w:lvlText w:val="%8."/>
      <w:lvlJc w:val="left"/>
      <w:pPr>
        <w:ind w:left="6120" w:hanging="360"/>
      </w:pPr>
    </w:lvl>
    <w:lvl w:ilvl="8" w:tplc="0415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5A1BD5"/>
    <w:multiLevelType w:val="hybridMultilevel"/>
    <w:tmpl w:val="3C60AA58"/>
    <w:lvl w:ilvl="0" w:tplc="836A130E">
      <w:start w:val="1"/>
      <w:numFmt w:val="decimal"/>
      <w:lvlText w:val="%1."/>
      <w:lvlJc w:val="left"/>
      <w:pPr>
        <w:ind w:left="1068" w:hanging="360"/>
      </w:p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>
      <w:start w:val="1"/>
      <w:numFmt w:val="lowerRoman"/>
      <w:lvlText w:val="%3."/>
      <w:lvlJc w:val="right"/>
      <w:pPr>
        <w:ind w:left="2508" w:hanging="180"/>
      </w:pPr>
    </w:lvl>
    <w:lvl w:ilvl="3" w:tplc="0415000F">
      <w:start w:val="1"/>
      <w:numFmt w:val="decimal"/>
      <w:lvlText w:val="%4."/>
      <w:lvlJc w:val="left"/>
      <w:pPr>
        <w:ind w:left="3228" w:hanging="360"/>
      </w:pPr>
    </w:lvl>
    <w:lvl w:ilvl="4" w:tplc="04150019">
      <w:start w:val="1"/>
      <w:numFmt w:val="lowerLetter"/>
      <w:lvlText w:val="%5."/>
      <w:lvlJc w:val="left"/>
      <w:pPr>
        <w:ind w:left="3948" w:hanging="360"/>
      </w:pPr>
    </w:lvl>
    <w:lvl w:ilvl="5" w:tplc="0415001B">
      <w:start w:val="1"/>
      <w:numFmt w:val="lowerRoman"/>
      <w:lvlText w:val="%6."/>
      <w:lvlJc w:val="right"/>
      <w:pPr>
        <w:ind w:left="4668" w:hanging="180"/>
      </w:pPr>
    </w:lvl>
    <w:lvl w:ilvl="6" w:tplc="0415000F">
      <w:start w:val="1"/>
      <w:numFmt w:val="decimal"/>
      <w:lvlText w:val="%7."/>
      <w:lvlJc w:val="left"/>
      <w:pPr>
        <w:ind w:left="5388" w:hanging="360"/>
      </w:pPr>
    </w:lvl>
    <w:lvl w:ilvl="7" w:tplc="04150019">
      <w:start w:val="1"/>
      <w:numFmt w:val="lowerLetter"/>
      <w:lvlText w:val="%8."/>
      <w:lvlJc w:val="left"/>
      <w:pPr>
        <w:ind w:left="6108" w:hanging="360"/>
      </w:pPr>
    </w:lvl>
    <w:lvl w:ilvl="8" w:tplc="0415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A88"/>
    <w:rsid w:val="00070438"/>
    <w:rsid w:val="00077647"/>
    <w:rsid w:val="0009548F"/>
    <w:rsid w:val="000C0EA6"/>
    <w:rsid w:val="000C672B"/>
    <w:rsid w:val="000F5275"/>
    <w:rsid w:val="00171DD8"/>
    <w:rsid w:val="00195F90"/>
    <w:rsid w:val="001C4C2C"/>
    <w:rsid w:val="001D1D37"/>
    <w:rsid w:val="002238E9"/>
    <w:rsid w:val="00231524"/>
    <w:rsid w:val="00233E88"/>
    <w:rsid w:val="00251BFD"/>
    <w:rsid w:val="0025479C"/>
    <w:rsid w:val="002B26F2"/>
    <w:rsid w:val="002D48BE"/>
    <w:rsid w:val="002F4540"/>
    <w:rsid w:val="00303114"/>
    <w:rsid w:val="00306486"/>
    <w:rsid w:val="00335F9F"/>
    <w:rsid w:val="0034056B"/>
    <w:rsid w:val="00344104"/>
    <w:rsid w:val="00346C00"/>
    <w:rsid w:val="00354A18"/>
    <w:rsid w:val="003C1A88"/>
    <w:rsid w:val="003F4BA3"/>
    <w:rsid w:val="00414FDB"/>
    <w:rsid w:val="004578FA"/>
    <w:rsid w:val="004628A2"/>
    <w:rsid w:val="004850A9"/>
    <w:rsid w:val="004F10E8"/>
    <w:rsid w:val="004F5805"/>
    <w:rsid w:val="00503418"/>
    <w:rsid w:val="005115DE"/>
    <w:rsid w:val="00526CDD"/>
    <w:rsid w:val="005365AF"/>
    <w:rsid w:val="0054306D"/>
    <w:rsid w:val="00581510"/>
    <w:rsid w:val="00595D85"/>
    <w:rsid w:val="005A493B"/>
    <w:rsid w:val="005D1495"/>
    <w:rsid w:val="00602357"/>
    <w:rsid w:val="00620D2F"/>
    <w:rsid w:val="00671AF7"/>
    <w:rsid w:val="006747BD"/>
    <w:rsid w:val="0068124C"/>
    <w:rsid w:val="00683530"/>
    <w:rsid w:val="00685711"/>
    <w:rsid w:val="006C1E84"/>
    <w:rsid w:val="006C7E4C"/>
    <w:rsid w:val="006D6BEF"/>
    <w:rsid w:val="006D6DE5"/>
    <w:rsid w:val="006E5990"/>
    <w:rsid w:val="007242D9"/>
    <w:rsid w:val="0075061B"/>
    <w:rsid w:val="00755170"/>
    <w:rsid w:val="00794AC0"/>
    <w:rsid w:val="007F2200"/>
    <w:rsid w:val="007F6271"/>
    <w:rsid w:val="00802C3F"/>
    <w:rsid w:val="00805DF6"/>
    <w:rsid w:val="00821F16"/>
    <w:rsid w:val="00835609"/>
    <w:rsid w:val="008368C0"/>
    <w:rsid w:val="0084396A"/>
    <w:rsid w:val="00844574"/>
    <w:rsid w:val="00854B7B"/>
    <w:rsid w:val="00866059"/>
    <w:rsid w:val="00880945"/>
    <w:rsid w:val="00897292"/>
    <w:rsid w:val="008C1729"/>
    <w:rsid w:val="008C75DD"/>
    <w:rsid w:val="008F209D"/>
    <w:rsid w:val="0092047D"/>
    <w:rsid w:val="009329DF"/>
    <w:rsid w:val="0093659E"/>
    <w:rsid w:val="009633A5"/>
    <w:rsid w:val="00967FF7"/>
    <w:rsid w:val="00986822"/>
    <w:rsid w:val="009D4892"/>
    <w:rsid w:val="009D4C4D"/>
    <w:rsid w:val="00A35CAB"/>
    <w:rsid w:val="00A36F46"/>
    <w:rsid w:val="00A525E2"/>
    <w:rsid w:val="00A52C29"/>
    <w:rsid w:val="00A7501E"/>
    <w:rsid w:val="00A81D1D"/>
    <w:rsid w:val="00A85216"/>
    <w:rsid w:val="00A90ADC"/>
    <w:rsid w:val="00AA1643"/>
    <w:rsid w:val="00AE615C"/>
    <w:rsid w:val="00B04C85"/>
    <w:rsid w:val="00B14DEB"/>
    <w:rsid w:val="00B54B1C"/>
    <w:rsid w:val="00B61F8A"/>
    <w:rsid w:val="00B72679"/>
    <w:rsid w:val="00B970DE"/>
    <w:rsid w:val="00BF00FB"/>
    <w:rsid w:val="00C00E0F"/>
    <w:rsid w:val="00C34254"/>
    <w:rsid w:val="00C54EC3"/>
    <w:rsid w:val="00C736D5"/>
    <w:rsid w:val="00C75F4F"/>
    <w:rsid w:val="00C852A1"/>
    <w:rsid w:val="00CA2907"/>
    <w:rsid w:val="00CA71DC"/>
    <w:rsid w:val="00CC4035"/>
    <w:rsid w:val="00D005B3"/>
    <w:rsid w:val="00D06D36"/>
    <w:rsid w:val="00D12403"/>
    <w:rsid w:val="00D22FDA"/>
    <w:rsid w:val="00D36AEF"/>
    <w:rsid w:val="00D40690"/>
    <w:rsid w:val="00D600D8"/>
    <w:rsid w:val="00DA3989"/>
    <w:rsid w:val="00DA52A1"/>
    <w:rsid w:val="00DC0F47"/>
    <w:rsid w:val="00DF5D06"/>
    <w:rsid w:val="00E055FE"/>
    <w:rsid w:val="00E13BA4"/>
    <w:rsid w:val="00E6094A"/>
    <w:rsid w:val="00EB5C52"/>
    <w:rsid w:val="00EB5D18"/>
    <w:rsid w:val="00ED162D"/>
    <w:rsid w:val="00ED2582"/>
    <w:rsid w:val="00ED3503"/>
    <w:rsid w:val="00EE493C"/>
    <w:rsid w:val="00F23AD1"/>
    <w:rsid w:val="00F26FF4"/>
    <w:rsid w:val="00F35FBF"/>
    <w:rsid w:val="00F62888"/>
    <w:rsid w:val="00F74C14"/>
    <w:rsid w:val="00FA0DFC"/>
    <w:rsid w:val="00FA4307"/>
    <w:rsid w:val="00FA4F8D"/>
    <w:rsid w:val="00FB03CC"/>
    <w:rsid w:val="00FC63EF"/>
    <w:rsid w:val="00FD0299"/>
    <w:rsid w:val="00FF4B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F3A93D"/>
  <w15:docId w15:val="{2B25E6C3-26AC-499D-889C-EC28C188B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C1729"/>
    <w:pPr>
      <w:spacing w:after="280" w:line="280" w:lineRule="exact"/>
      <w:jc w:val="both"/>
    </w:pPr>
    <w:rPr>
      <w:color w:val="000000" w:themeColor="background1"/>
      <w:spacing w:val="4"/>
      <w:sz w:val="20"/>
    </w:rPr>
  </w:style>
  <w:style w:type="paragraph" w:styleId="Nagwek1">
    <w:name w:val="heading 1"/>
    <w:basedOn w:val="Normalny"/>
    <w:next w:val="Normalny"/>
    <w:link w:val="Nagwek1Znak"/>
    <w:uiPriority w:val="9"/>
    <w:rsid w:val="00231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31524"/>
    <w:rPr>
      <w:rFonts w:asciiTheme="majorHAnsi" w:eastAsiaTheme="majorEastAsia" w:hAnsiTheme="majorHAnsi" w:cstheme="majorBidi"/>
      <w:spacing w:val="4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674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47BD"/>
    <w:rPr>
      <w:color w:val="000000" w:themeColor="background1"/>
      <w:spacing w:val="4"/>
      <w:sz w:val="20"/>
    </w:rPr>
  </w:style>
  <w:style w:type="paragraph" w:styleId="Stopka">
    <w:name w:val="footer"/>
    <w:basedOn w:val="Normalny"/>
    <w:link w:val="StopkaZnak"/>
    <w:uiPriority w:val="99"/>
    <w:unhideWhenUsed/>
    <w:rsid w:val="004F5805"/>
    <w:pPr>
      <w:tabs>
        <w:tab w:val="center" w:pos="4536"/>
        <w:tab w:val="right" w:pos="9072"/>
      </w:tabs>
      <w:spacing w:after="0" w:line="240" w:lineRule="auto"/>
    </w:pPr>
    <w:rPr>
      <w:b/>
    </w:rPr>
  </w:style>
  <w:style w:type="character" w:customStyle="1" w:styleId="StopkaZnak">
    <w:name w:val="Stopka Znak"/>
    <w:basedOn w:val="Domylnaczcionkaakapitu"/>
    <w:link w:val="Stopka"/>
    <w:uiPriority w:val="99"/>
    <w:rsid w:val="004F5805"/>
    <w:rPr>
      <w:b/>
      <w:color w:val="000000" w:themeColor="background1"/>
      <w:spacing w:val="4"/>
      <w:sz w:val="20"/>
    </w:rPr>
  </w:style>
  <w:style w:type="paragraph" w:customStyle="1" w:styleId="LukSzanownaPani">
    <w:name w:val="Luk_Szanowna Pani"/>
    <w:basedOn w:val="Normalny"/>
    <w:autoRedefine/>
    <w:qFormat/>
    <w:rsid w:val="00A36F46"/>
    <w:pPr>
      <w:spacing w:before="540" w:after="0"/>
      <w:ind w:left="4026"/>
    </w:pPr>
    <w:rPr>
      <w:rFonts w:ascii="Verdana" w:hAnsi="Verdana" w:cs="Verdana"/>
      <w:color w:val="auto"/>
      <w:spacing w:val="0"/>
      <w:szCs w:val="20"/>
    </w:rPr>
  </w:style>
  <w:style w:type="paragraph" w:customStyle="1" w:styleId="LukImiiNazwwisko">
    <w:name w:val="Luk_Imię i Nazwwisko"/>
    <w:basedOn w:val="LucInstytut"/>
    <w:qFormat/>
    <w:rsid w:val="00D005B3"/>
    <w:rPr>
      <w:b/>
    </w:rPr>
  </w:style>
  <w:style w:type="paragraph" w:customStyle="1" w:styleId="LukNagloweklistu">
    <w:name w:val="Luk_Naglowek_listu"/>
    <w:basedOn w:val="LucInstytut"/>
    <w:autoRedefine/>
    <w:qFormat/>
    <w:rsid w:val="005D1495"/>
    <w:pPr>
      <w:spacing w:before="560" w:after="560"/>
      <w:ind w:left="0"/>
    </w:pPr>
    <w:rPr>
      <w:b/>
    </w:rPr>
  </w:style>
  <w:style w:type="paragraph" w:customStyle="1" w:styleId="LucInstytut">
    <w:name w:val="Luc_Instytut"/>
    <w:basedOn w:val="LukSzanownaPani"/>
    <w:qFormat/>
    <w:rsid w:val="00D005B3"/>
    <w:pPr>
      <w:spacing w:before="0"/>
    </w:pPr>
  </w:style>
  <w:style w:type="paragraph" w:customStyle="1" w:styleId="LukStopka-adres">
    <w:name w:val="Luk_Stopka-adres"/>
    <w:basedOn w:val="Normalny"/>
    <w:qFormat/>
    <w:rsid w:val="00D06D36"/>
    <w:pPr>
      <w:spacing w:after="0" w:line="170" w:lineRule="exact"/>
      <w:jc w:val="left"/>
    </w:pPr>
    <w:rPr>
      <w:noProof/>
      <w:color w:val="808080" w:themeColor="text2"/>
      <w:sz w:val="14"/>
      <w:szCs w:val="14"/>
    </w:rPr>
  </w:style>
  <w:style w:type="paragraph" w:styleId="Listapunktowana">
    <w:name w:val="List Bullet"/>
    <w:basedOn w:val="Normalny"/>
    <w:uiPriority w:val="99"/>
    <w:unhideWhenUsed/>
    <w:rsid w:val="00854B7B"/>
    <w:pPr>
      <w:numPr>
        <w:numId w:val="1"/>
      </w:numPr>
      <w:contextualSpacing/>
    </w:pPr>
  </w:style>
  <w:style w:type="table" w:styleId="Tabela-Siatka">
    <w:name w:val="Table Grid"/>
    <w:basedOn w:val="Standardowy"/>
    <w:uiPriority w:val="39"/>
    <w:rsid w:val="00A36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ucZwyrazami">
    <w:name w:val="Luc_Z_wyrazami"/>
    <w:basedOn w:val="Normalny"/>
    <w:autoRedefine/>
    <w:qFormat/>
    <w:rsid w:val="00821F16"/>
    <w:pPr>
      <w:spacing w:before="1360" w:after="840"/>
      <w:jc w:val="left"/>
    </w:pPr>
  </w:style>
  <w:style w:type="paragraph" w:styleId="Bezodstpw">
    <w:name w:val="No Spacing"/>
    <w:aliases w:val="Luc_Bez odstępów"/>
    <w:basedOn w:val="Normalny"/>
    <w:autoRedefine/>
    <w:uiPriority w:val="1"/>
    <w:qFormat/>
    <w:rsid w:val="006D6BEF"/>
    <w:pPr>
      <w:spacing w:after="0"/>
      <w:jc w:val="left"/>
    </w:pPr>
  </w:style>
  <w:style w:type="character" w:styleId="Hipercze">
    <w:name w:val="Hyperlink"/>
    <w:basedOn w:val="Domylnaczcionkaakapitu"/>
    <w:uiPriority w:val="99"/>
    <w:unhideWhenUsed/>
    <w:rsid w:val="00AE615C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AE615C"/>
    <w:pPr>
      <w:spacing w:after="160" w:line="256" w:lineRule="auto"/>
      <w:ind w:left="720"/>
      <w:contextualSpacing/>
      <w:jc w:val="left"/>
    </w:pPr>
    <w:rPr>
      <w:color w:val="auto"/>
      <w:spacing w:val="0"/>
      <w:sz w:val="22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00E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16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eamviewer.com/pl/do-pobrania/linux/" TargetMode="Externa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kvaser.com/downloa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file:///\\192.168.107.250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peak-system.com/Support.55.0.html?&amp;L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chiark.greenend.org.uk/~sgtatham/putty/latest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file:///\\192.168.107.250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tandard\USTAWI~1\Temp\Katalog%20tymczasowy%202%20dla%20Papier%20firmowy_Instytuty%20&#321;ukasiewicza.zip\Papier%20firmowy_Instytuty%20+&#252;ukasiewicza\Papier%20firmowy_Instytut%20+&#252;ukasiewicza_PL_szablon.dotx" TargetMode="External"/></Relationships>
</file>

<file path=word/theme/theme1.xml><?xml version="1.0" encoding="utf-8"?>
<a:theme xmlns:a="http://schemas.openxmlformats.org/drawingml/2006/main" name="Motyw pakietu Office">
  <a:themeElements>
    <a:clrScheme name="Lukasiewicz-kolory_Word">
      <a:dk1>
        <a:srgbClr val="000000"/>
      </a:dk1>
      <a:lt1>
        <a:srgbClr val="000000"/>
      </a:lt1>
      <a:dk2>
        <a:srgbClr val="808080"/>
      </a:dk2>
      <a:lt2>
        <a:srgbClr val="000000"/>
      </a:lt2>
      <a:accent1>
        <a:srgbClr val="44D62C"/>
      </a:accent1>
      <a:accent2>
        <a:srgbClr val="0085CA"/>
      </a:accent2>
      <a:accent3>
        <a:srgbClr val="EF3340"/>
      </a:accent3>
      <a:accent4>
        <a:srgbClr val="963CBD"/>
      </a:accent4>
      <a:accent5>
        <a:srgbClr val="FF0098"/>
      </a:accent5>
      <a:accent6>
        <a:srgbClr val="008578"/>
      </a:accent6>
      <a:hlink>
        <a:srgbClr val="0000FF"/>
      </a:hlink>
      <a:folHlink>
        <a:srgbClr val="800080"/>
      </a:folHlink>
    </a:clrScheme>
    <a:fontScheme name="Lukasiewicz-fonty-Word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3EF92-7FBC-4292-AC81-37D596316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Papier firmowy_Instytut +üukasiewicza_PL_szablon.dotx</Template>
  <TotalTime>1383</TotalTime>
  <Pages>14</Pages>
  <Words>1500</Words>
  <Characters>9002</Characters>
  <Application>Microsoft Office Word</Application>
  <DocSecurity>0</DocSecurity>
  <Lines>75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</dc:creator>
  <cp:keywords/>
  <dc:description/>
  <cp:lastModifiedBy>Sebastian Buczek</cp:lastModifiedBy>
  <cp:revision>54</cp:revision>
  <cp:lastPrinted>2020-02-07T19:43:00Z</cp:lastPrinted>
  <dcterms:created xsi:type="dcterms:W3CDTF">2020-09-11T14:03:00Z</dcterms:created>
  <dcterms:modified xsi:type="dcterms:W3CDTF">2020-09-29T12:18:00Z</dcterms:modified>
</cp:coreProperties>
</file>